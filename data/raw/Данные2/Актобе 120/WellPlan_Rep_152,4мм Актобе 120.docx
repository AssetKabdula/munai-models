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120</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120</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План после авар. №1</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152,4мм</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18345F">
        <w:rPr>
          <w:rFonts w:asciiTheme="minorHAnsi" w:hAnsiTheme="minorHAnsi"/>
          <w:noProof/>
          <w:sz w:val="28"/>
        </w:rPr>
        <w:t>October 5, 2023 at 4:58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CA61A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Актобе</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120 с альт.</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120</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120</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после авар. №1</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152,4мм</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2928.00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2218.91</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-24.87</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-17.37m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Полимер</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CA61A7" w:rsidTr="00CA61A7">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70</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1150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20</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2359</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2359</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2359</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161.7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158.53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226.6</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20.54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CA61A7" w:rsidTr="00CA61A7">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2928</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569</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152.4</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18.24</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776.718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776.72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138.91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26.41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P</w:t>
            </w: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1150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1926.72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119.86</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P</w:t>
            </w: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1953.72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Collar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2007.72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73.83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2034.72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200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2234.72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119.86</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P</w:t>
            </w: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2261.72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9.45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40.21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2271.78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73.84</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2298.78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57.15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58.75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34.53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2898.78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88.9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66.09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0.469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119.86</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53.98</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25.12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P</w:t>
            </w: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2909.22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2918.32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40.64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85.87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SAE 4145</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2919.84</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44.45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43.75</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2920.75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64.63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2927.75</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120.65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CA61A7" w:rsidTr="00CA61A7">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2928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0.25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lastRenderedPageBreak/>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CA61A7" w:rsidTr="00CA61A7">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CA61A7" w:rsidTr="00CA61A7">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SAE 4145</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CA61A7" w:rsidTr="00CA61A7">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2,928</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5.0X12.0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0.552</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9.14</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CA61A7" w:rsidTr="00CA61A7">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2350.00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0.445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-48.173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90.12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-11.325</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95.58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16.387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31.237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113.86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23.592</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132.87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57.018</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129.71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-9.468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124.94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0.524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-14.299</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5.869</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-20.659</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115.46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-13.657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107.30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-24.493</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103.22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-12.237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31.030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70.335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252.50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15.688</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12.437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131.02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-46.072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-30.217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-38.654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93.63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-43.306</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84.69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-26.821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106.04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64.065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198.09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276.125</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146.63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0.923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-154.355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-5.196</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134.37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0.577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-31.590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119.62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0.544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-44.261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121.57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5.839</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108.98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0.392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-37.762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0.989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-117.250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131.96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186.210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157.78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0.657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77.447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162.71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14.798</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45.705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452.50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143.32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1.429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-103.882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134.92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-25.192</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114.20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-62.182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-200.273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388.672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81.013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266.28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0.551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186.842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0.682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-157.167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-46.360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-36.149</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174.04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-37.051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167.73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-18.924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146.42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-63.928</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139.84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-19.754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190.79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152.872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241.58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152.347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242.56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2.956</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229.95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-37.847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-43.710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-32.491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190.34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-42.622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-20.708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110.53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0.729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-218.722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355.68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-344.541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70.582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340.83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-115.130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321.54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-57.870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265.91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-166.894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221.66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-132.750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187.81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-101.543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152.84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-104.911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133.25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-58.788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-57.040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93.61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-61.873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-97.600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29.48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-94.801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324.60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-194.639</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-342.180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-49.901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171.74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-66.491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-49.695</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145.76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-28.252</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126.74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-57.060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111.32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-46.238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-45.712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-24.585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85.07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-8.451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293.425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279.10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288.644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193.26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-257.497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143.05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-150.657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0.190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-29.625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47.191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40.933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98.14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992.49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-193.224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1004.24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1004.23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222.945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1116.24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192.93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1116.22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0.351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1232.24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168.63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1232.22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0.067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-6.284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1346.24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233.13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1346.22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0.084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16.974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1461.24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299.13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1461.22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17.217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1575.24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75.93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1575.22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1687.30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45.83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0.033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-8.058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1828.24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46.09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1828.22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0.055</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1833.40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1833.38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-3.488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1843.00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1842.98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1852.60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122.46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1852.58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0.471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240.812</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1862.10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1862.08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0.189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-240.253</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1867.48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-110.421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1871.80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1871.77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0.268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-10.983</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1881.40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1881.36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-4.437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1882.46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1.013</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1890.80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1890.72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5.809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1900.40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1900.27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0.332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-7.219</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1912.29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1.039</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1929.10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1928.70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-3.928</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1938.50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1937.93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0.409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5.362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1941.84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1948.00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1947.21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1957.60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1956.53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4.097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0.451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3.687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1967.10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15.83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1965.69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1970.88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1976.80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1974.99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14.70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1.909</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1986.40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1984.10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5.893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-5.281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19.41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1985.14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1995.80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1992.93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0.542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-3.757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1999.15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2005.30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2001.73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1.749</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2010.61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4.314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-0.897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2012.88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6.769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-0.936</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2024.50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2019.18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6.769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0.618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-0.866</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2034.00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2027.61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36.91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2043.30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2035.76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3.727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41.38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2052.90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2044.07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4.846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0.673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2052.24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5.391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3.187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2072.10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2060.25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5.886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51.74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0.656</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2081.50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2067.92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2091.10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2075.65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2.556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-0.594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2076.76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37.35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2083.14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0.753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1.593</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2119.50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40.06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2097.97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85.20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-2.463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2100.26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87.14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5.189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-5.692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2129.10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41.73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0.813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91.48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84.81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-5.504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43.70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2112.20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97.91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2148.20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18.68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2119.02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0.862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6.469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46.71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2122.00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7.103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3.668</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2157.70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47.86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2125.52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7.103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111.57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3.544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2167.10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49.60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2131.72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5.581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0.910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118.63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-0.734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2176.80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2137.92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4.825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0.927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126.09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117.88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2.598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51.84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2141.47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0.937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130.55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-2.209</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2186.10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2143.68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4.653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-2.169</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2195.60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2149.43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4.487</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0.959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131.97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4.358</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53.77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2155.02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0.969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139.08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3.702</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2214.60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55.01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2160.61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3.976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0.982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1.094</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2224.20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2165.97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164.27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153.80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57.72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2167.75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156.39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2233.60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58.98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2170.95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6.272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-1.172</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2243.20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60.49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2175.79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4.886</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168.96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63.64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1.469</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2252.60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2180.31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188.77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66.65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2257.50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2182.58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193.11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0.693</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2262.20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2184.69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6.062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197.31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184.59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0.681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2271.80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2188.77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6.032</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192.67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72.95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0.687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65.94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2189.06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73.18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2281.30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67.86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2192.51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214.73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76.17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0.126</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2287.50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2194.79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220.49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-2.699</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2290.90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69.64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2195.99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1.145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223.67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209.12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2300.50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71.38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2199.19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5.534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232.72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217.59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5.437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-1.094</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71.68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2199.82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234.62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72.79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2202.11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5.018</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241.76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226.08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4.454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2319.40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2204.78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5.349</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250.77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88.70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2329.00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75.48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2207.28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3.951</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260.04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1.187</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75.96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2208.15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1.212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263.43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246.54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92.85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1.057</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2338.40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76.78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2209.54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4.273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269.17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251.95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94.77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1.051</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2343.10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2210.60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1.404</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273.74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256.26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77.30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2212.69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282.91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264.88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1.628</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79.62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21.16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2214.69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274.10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102.73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6.971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-2.212</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2377.50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83.11</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2216.94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1.287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307.53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288.13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107.51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6.977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-2.172</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86.60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19.00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2218.29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302.36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6.982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-2.141</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2407.09</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337.01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316.32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116.26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6.984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2419.81</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349.71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328.54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352.39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331.12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1.376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359.65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129.82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2459.89</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389.75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366.60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1.368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387.83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415.98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160.85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171.21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528.60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191.93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2662.50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1.276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556.75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584.91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212.64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lastRenderedPageBreak/>
              <w:t>2722.50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613.06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223.00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641.22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233.36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2782.50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1.221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669.37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243.72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2812.50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697.53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254.08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2842.50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725.68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264.44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1.182</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753.84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274.80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2902.50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832.36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781.99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285.16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CA61A7" w:rsidTr="00CA61A7">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2919.84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2218.72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849.70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798.26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291.14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70.000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2218.91</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1.98</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120</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120</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152,4мм</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1524</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2928.00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14.000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2359.00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2928.00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50.00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6.00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1.3730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2.50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CA61A7" w:rsidTr="00CA61A7">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53.86</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12.30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1835.45</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12.74</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1835.45</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12.05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10.63</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784"/>
        <w:gridCol w:w="434"/>
        <w:gridCol w:w="398"/>
        <w:gridCol w:w="419"/>
        <w:gridCol w:w="488"/>
        <w:gridCol w:w="411"/>
        <w:gridCol w:w="415"/>
        <w:gridCol w:w="554"/>
        <w:gridCol w:w="668"/>
        <w:gridCol w:w="744"/>
        <w:gridCol w:w="822"/>
        <w:gridCol w:w="805"/>
        <w:gridCol w:w="634"/>
        <w:gridCol w:w="838"/>
        <w:gridCol w:w="770"/>
        <w:gridCol w:w="774"/>
        <w:gridCol w:w="832"/>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18345F"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CA61A7" w:rsidTr="00CA61A7">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58.11</w:t>
            </w:r>
          </w:p>
        </w:tc>
        <w:tc>
          <w:tcPr>
            <w:tcW w:w="300" w:type="pct"/>
          </w:tcPr>
          <w:p w:rsidR="00DE38A2" w:rsidRPr="005E12E5" w:rsidRDefault="00DE38A2" w:rsidP="00227FC2">
            <w:pPr>
              <w:jc w:val="right"/>
              <w:rPr>
                <w:sz w:val="14"/>
                <w:szCs w:val="14"/>
              </w:rPr>
            </w:pPr>
            <w:r>
              <w:rPr>
                <w:noProof/>
                <w:sz w:val="14"/>
                <w:szCs w:val="14"/>
              </w:rPr>
              <w:t>2.53</w:t>
            </w:r>
          </w:p>
        </w:tc>
        <w:tc>
          <w:tcPr>
            <w:tcW w:w="401" w:type="pct"/>
          </w:tcPr>
          <w:p w:rsidR="00DE38A2" w:rsidRPr="005E12E5" w:rsidRDefault="00DE38A2" w:rsidP="00227FC2">
            <w:pPr>
              <w:jc w:val="right"/>
              <w:rPr>
                <w:sz w:val="14"/>
                <w:szCs w:val="14"/>
              </w:rPr>
            </w:pPr>
            <w:r>
              <w:rPr>
                <w:noProof/>
                <w:sz w:val="14"/>
                <w:szCs w:val="14"/>
              </w:rPr>
              <w:t>1731.51</w:t>
            </w:r>
          </w:p>
        </w:tc>
        <w:tc>
          <w:tcPr>
            <w:tcW w:w="366" w:type="pct"/>
          </w:tcPr>
          <w:p w:rsidR="00DE38A2" w:rsidRPr="005E12E5" w:rsidRDefault="00DE38A2" w:rsidP="00227FC2">
            <w:pPr>
              <w:jc w:val="right"/>
              <w:rPr>
                <w:sz w:val="14"/>
                <w:szCs w:val="14"/>
              </w:rPr>
            </w:pPr>
            <w:r>
              <w:rPr>
                <w:noProof/>
                <w:sz w:val="14"/>
                <w:szCs w:val="14"/>
              </w:rPr>
              <w:t>1196.49</w:t>
            </w:r>
          </w:p>
        </w:tc>
        <w:tc>
          <w:tcPr>
            <w:tcW w:w="368" w:type="pct"/>
          </w:tcPr>
          <w:p w:rsidR="00DE38A2" w:rsidRPr="005E12E5" w:rsidRDefault="00DE38A2" w:rsidP="00227FC2">
            <w:pPr>
              <w:jc w:val="right"/>
              <w:rPr>
                <w:sz w:val="14"/>
                <w:szCs w:val="14"/>
              </w:rPr>
            </w:pPr>
            <w:r>
              <w:rPr>
                <w:noProof/>
                <w:sz w:val="14"/>
                <w:szCs w:val="14"/>
              </w:rPr>
              <w:t>2928.00</w:t>
            </w:r>
          </w:p>
        </w:tc>
        <w:tc>
          <w:tcPr>
            <w:tcW w:w="395" w:type="pct"/>
          </w:tcPr>
          <w:p w:rsidR="00DE38A2" w:rsidRPr="005E12E5" w:rsidRDefault="00DE38A2" w:rsidP="00227FC2">
            <w:pPr>
              <w:jc w:val="right"/>
              <w:rPr>
                <w:sz w:val="14"/>
                <w:szCs w:val="14"/>
              </w:rPr>
            </w:pPr>
            <w:r>
              <w:rPr>
                <w:noProof/>
                <w:sz w:val="14"/>
                <w:szCs w:val="14"/>
              </w:rPr>
              <w:t>0.00</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80.80</w:t>
            </w:r>
          </w:p>
        </w:tc>
        <w:tc>
          <w:tcPr>
            <w:tcW w:w="300" w:type="pct"/>
          </w:tcPr>
          <w:p w:rsidR="00DE38A2" w:rsidRPr="005E12E5" w:rsidRDefault="00DE38A2" w:rsidP="00227FC2">
            <w:pPr>
              <w:jc w:val="right"/>
              <w:rPr>
                <w:sz w:val="14"/>
                <w:szCs w:val="14"/>
              </w:rPr>
            </w:pPr>
            <w:r>
              <w:rPr>
                <w:noProof/>
                <w:sz w:val="14"/>
                <w:szCs w:val="14"/>
              </w:rPr>
              <w:t>3.17</w:t>
            </w:r>
          </w:p>
        </w:tc>
        <w:tc>
          <w:tcPr>
            <w:tcW w:w="401" w:type="pct"/>
          </w:tcPr>
          <w:p w:rsidR="00DE38A2" w:rsidRPr="005E12E5" w:rsidRDefault="00DE38A2" w:rsidP="00227FC2">
            <w:pPr>
              <w:jc w:val="right"/>
              <w:rPr>
                <w:sz w:val="14"/>
                <w:szCs w:val="14"/>
              </w:rPr>
            </w:pPr>
            <w:r>
              <w:rPr>
                <w:noProof/>
                <w:sz w:val="14"/>
                <w:szCs w:val="14"/>
              </w:rPr>
              <w:t>2125.76</w:t>
            </w:r>
          </w:p>
        </w:tc>
        <w:tc>
          <w:tcPr>
            <w:tcW w:w="366" w:type="pct"/>
          </w:tcPr>
          <w:p w:rsidR="00DE38A2" w:rsidRPr="005E12E5" w:rsidRDefault="00DE38A2" w:rsidP="00227FC2">
            <w:pPr>
              <w:jc w:val="right"/>
              <w:rPr>
                <w:sz w:val="14"/>
                <w:szCs w:val="14"/>
              </w:rPr>
            </w:pPr>
            <w:r>
              <w:rPr>
                <w:noProof/>
                <w:sz w:val="14"/>
                <w:szCs w:val="14"/>
              </w:rPr>
              <w:t>802.24</w:t>
            </w:r>
          </w:p>
        </w:tc>
        <w:tc>
          <w:tcPr>
            <w:tcW w:w="368" w:type="pct"/>
          </w:tcPr>
          <w:p w:rsidR="00DE38A2" w:rsidRPr="005E12E5" w:rsidRDefault="00DE38A2" w:rsidP="00227FC2">
            <w:pPr>
              <w:jc w:val="right"/>
              <w:rPr>
                <w:sz w:val="14"/>
                <w:szCs w:val="14"/>
              </w:rPr>
            </w:pPr>
            <w:r>
              <w:rPr>
                <w:noProof/>
                <w:sz w:val="14"/>
                <w:szCs w:val="14"/>
              </w:rPr>
              <w:t>2928.00</w:t>
            </w:r>
          </w:p>
        </w:tc>
        <w:tc>
          <w:tcPr>
            <w:tcW w:w="395" w:type="pct"/>
          </w:tcPr>
          <w:p w:rsidR="00DE38A2" w:rsidRPr="005E12E5" w:rsidRDefault="00DE38A2" w:rsidP="00227FC2">
            <w:pPr>
              <w:jc w:val="right"/>
              <w:rPr>
                <w:sz w:val="14"/>
                <w:szCs w:val="14"/>
              </w:rPr>
            </w:pPr>
            <w:r>
              <w:rPr>
                <w:noProof/>
                <w:sz w:val="14"/>
                <w:szCs w:val="14"/>
              </w:rPr>
              <w:t>0.00</w:t>
            </w:r>
          </w:p>
        </w:tc>
      </w:tr>
      <w:tr w:rsidR="00CA61A7" w:rsidTr="00CA61A7">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8.1923</w:t>
            </w:r>
          </w:p>
        </w:tc>
        <w:tc>
          <w:tcPr>
            <w:tcW w:w="354" w:type="pct"/>
          </w:tcPr>
          <w:p w:rsidR="00DE38A2" w:rsidRPr="005E12E5" w:rsidRDefault="00DE38A2" w:rsidP="00227FC2">
            <w:pPr>
              <w:jc w:val="right"/>
              <w:rPr>
                <w:sz w:val="14"/>
                <w:szCs w:val="14"/>
              </w:rPr>
            </w:pPr>
            <w:r>
              <w:rPr>
                <w:noProof/>
                <w:sz w:val="14"/>
                <w:szCs w:val="14"/>
              </w:rPr>
              <w:t>6.5</w:t>
            </w:r>
          </w:p>
        </w:tc>
        <w:tc>
          <w:tcPr>
            <w:tcW w:w="390" w:type="pct"/>
          </w:tcPr>
          <w:p w:rsidR="00DE38A2" w:rsidRPr="005E12E5" w:rsidRDefault="00DE38A2" w:rsidP="00227FC2">
            <w:pPr>
              <w:jc w:val="right"/>
              <w:rPr>
                <w:sz w:val="14"/>
                <w:szCs w:val="14"/>
              </w:rPr>
            </w:pPr>
            <w:r>
              <w:rPr>
                <w:noProof/>
                <w:sz w:val="14"/>
                <w:szCs w:val="14"/>
              </w:rPr>
              <w:t>4.9</w:t>
            </w:r>
          </w:p>
        </w:tc>
        <w:tc>
          <w:tcPr>
            <w:tcW w:w="343" w:type="pct"/>
          </w:tcPr>
          <w:p w:rsidR="00DE38A2" w:rsidRPr="005E12E5" w:rsidRDefault="00DE38A2" w:rsidP="00227FC2">
            <w:pPr>
              <w:jc w:val="right"/>
              <w:rPr>
                <w:sz w:val="14"/>
                <w:szCs w:val="14"/>
              </w:rPr>
            </w:pPr>
            <w:r>
              <w:rPr>
                <w:noProof/>
                <w:sz w:val="14"/>
                <w:szCs w:val="14"/>
              </w:rPr>
              <w:t>62.75</w:t>
            </w:r>
          </w:p>
        </w:tc>
        <w:tc>
          <w:tcPr>
            <w:tcW w:w="300" w:type="pct"/>
          </w:tcPr>
          <w:p w:rsidR="00DE38A2" w:rsidRPr="005E12E5" w:rsidRDefault="00DE38A2" w:rsidP="00227FC2">
            <w:pPr>
              <w:jc w:val="right"/>
              <w:rPr>
                <w:sz w:val="14"/>
                <w:szCs w:val="14"/>
              </w:rPr>
            </w:pPr>
            <w:r>
              <w:rPr>
                <w:noProof/>
                <w:sz w:val="14"/>
                <w:szCs w:val="14"/>
              </w:rPr>
              <w:t>2.58</w:t>
            </w:r>
          </w:p>
        </w:tc>
        <w:tc>
          <w:tcPr>
            <w:tcW w:w="401" w:type="pct"/>
          </w:tcPr>
          <w:p w:rsidR="00DE38A2" w:rsidRPr="005E12E5" w:rsidRDefault="00DE38A2" w:rsidP="00227FC2">
            <w:pPr>
              <w:jc w:val="right"/>
              <w:rPr>
                <w:sz w:val="14"/>
                <w:szCs w:val="14"/>
              </w:rPr>
            </w:pPr>
            <w:r>
              <w:rPr>
                <w:noProof/>
                <w:sz w:val="14"/>
                <w:szCs w:val="14"/>
              </w:rPr>
              <w:t>1783.38</w:t>
            </w:r>
          </w:p>
        </w:tc>
        <w:tc>
          <w:tcPr>
            <w:tcW w:w="366" w:type="pct"/>
          </w:tcPr>
          <w:p w:rsidR="00DE38A2" w:rsidRPr="005E12E5" w:rsidRDefault="00DE38A2" w:rsidP="00227FC2">
            <w:pPr>
              <w:jc w:val="right"/>
              <w:rPr>
                <w:sz w:val="14"/>
                <w:szCs w:val="14"/>
              </w:rPr>
            </w:pPr>
            <w:r>
              <w:rPr>
                <w:noProof/>
                <w:sz w:val="14"/>
                <w:szCs w:val="14"/>
              </w:rPr>
              <w:t>1144.62</w:t>
            </w:r>
          </w:p>
        </w:tc>
        <w:tc>
          <w:tcPr>
            <w:tcW w:w="368" w:type="pct"/>
          </w:tcPr>
          <w:p w:rsidR="00DE38A2" w:rsidRPr="005E12E5" w:rsidRDefault="00DE38A2" w:rsidP="00227FC2">
            <w:pPr>
              <w:jc w:val="right"/>
              <w:rPr>
                <w:sz w:val="14"/>
                <w:szCs w:val="14"/>
              </w:rPr>
            </w:pPr>
            <w:r>
              <w:rPr>
                <w:noProof/>
                <w:sz w:val="14"/>
                <w:szCs w:val="14"/>
              </w:rPr>
              <w:t>1994.97</w:t>
            </w:r>
          </w:p>
        </w:tc>
        <w:tc>
          <w:tcPr>
            <w:tcW w:w="395" w:type="pct"/>
          </w:tcPr>
          <w:p w:rsidR="00DE38A2" w:rsidRPr="005E12E5" w:rsidRDefault="00DE38A2" w:rsidP="00227FC2">
            <w:pPr>
              <w:jc w:val="right"/>
              <w:rPr>
                <w:sz w:val="14"/>
                <w:szCs w:val="14"/>
              </w:rPr>
            </w:pPr>
            <w:r>
              <w:rPr>
                <w:noProof/>
                <w:sz w:val="14"/>
                <w:szCs w:val="14"/>
              </w:rPr>
              <w:t>933.03</w:t>
            </w:r>
          </w:p>
        </w:tc>
      </w:tr>
      <w:tr w:rsidR="00CA61A7" w:rsidTr="00CA61A7">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54.98</w:t>
            </w:r>
          </w:p>
        </w:tc>
        <w:tc>
          <w:tcPr>
            <w:tcW w:w="300" w:type="pct"/>
          </w:tcPr>
          <w:p w:rsidR="00DE38A2" w:rsidRPr="005E12E5" w:rsidRDefault="00DE38A2" w:rsidP="00227FC2">
            <w:pPr>
              <w:jc w:val="right"/>
              <w:rPr>
                <w:sz w:val="14"/>
                <w:szCs w:val="14"/>
              </w:rPr>
            </w:pPr>
            <w:r>
              <w:rPr>
                <w:noProof/>
                <w:sz w:val="14"/>
                <w:szCs w:val="14"/>
              </w:rPr>
              <w:t>2.38</w:t>
            </w:r>
          </w:p>
        </w:tc>
        <w:tc>
          <w:tcPr>
            <w:tcW w:w="401" w:type="pct"/>
          </w:tcPr>
          <w:p w:rsidR="00DE38A2" w:rsidRPr="005E12E5" w:rsidRDefault="00DE38A2" w:rsidP="00227FC2">
            <w:pPr>
              <w:jc w:val="right"/>
              <w:rPr>
                <w:sz w:val="14"/>
                <w:szCs w:val="14"/>
              </w:rPr>
            </w:pPr>
            <w:r>
              <w:rPr>
                <w:noProof/>
                <w:sz w:val="14"/>
                <w:szCs w:val="14"/>
              </w:rPr>
              <w:t>1585.31</w:t>
            </w:r>
          </w:p>
        </w:tc>
        <w:tc>
          <w:tcPr>
            <w:tcW w:w="366" w:type="pct"/>
          </w:tcPr>
          <w:p w:rsidR="00DE38A2" w:rsidRPr="005E12E5" w:rsidRDefault="00DE38A2" w:rsidP="00227FC2">
            <w:pPr>
              <w:jc w:val="right"/>
              <w:rPr>
                <w:sz w:val="14"/>
                <w:szCs w:val="14"/>
              </w:rPr>
            </w:pPr>
            <w:r>
              <w:rPr>
                <w:noProof/>
                <w:sz w:val="14"/>
                <w:szCs w:val="14"/>
              </w:rPr>
              <w:t>1342.69</w:t>
            </w:r>
          </w:p>
        </w:tc>
        <w:tc>
          <w:tcPr>
            <w:tcW w:w="368" w:type="pct"/>
          </w:tcPr>
          <w:p w:rsidR="00DE38A2" w:rsidRPr="005E12E5" w:rsidRDefault="00DE38A2" w:rsidP="00227FC2">
            <w:pPr>
              <w:jc w:val="right"/>
              <w:rPr>
                <w:sz w:val="14"/>
                <w:szCs w:val="14"/>
              </w:rPr>
            </w:pPr>
            <w:r>
              <w:rPr>
                <w:noProof/>
                <w:sz w:val="14"/>
                <w:szCs w:val="14"/>
              </w:rPr>
              <w:t>1852.71</w:t>
            </w:r>
          </w:p>
        </w:tc>
        <w:tc>
          <w:tcPr>
            <w:tcW w:w="395" w:type="pct"/>
          </w:tcPr>
          <w:p w:rsidR="00DE38A2" w:rsidRPr="005E12E5" w:rsidRDefault="00DE38A2" w:rsidP="00227FC2">
            <w:pPr>
              <w:jc w:val="right"/>
              <w:rPr>
                <w:sz w:val="14"/>
                <w:szCs w:val="14"/>
              </w:rPr>
            </w:pPr>
            <w:r>
              <w:rPr>
                <w:noProof/>
                <w:sz w:val="14"/>
                <w:szCs w:val="14"/>
              </w:rPr>
              <w:t>1075.29</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CA61A7">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CA61A7">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CA61A7">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CA61A7">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80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340.0000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6.8046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340.0000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14.000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2359.00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2928.00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50.00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14.000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14.000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268.5390</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9.7092</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3.62</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0.7</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39.30</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18.47</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64.51</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0.552</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CA61A7">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CA61A7">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CA61A7">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CA61A7">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CA61A7">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5EC" w:rsidRDefault="001175EC" w:rsidP="0083774D">
      <w:r>
        <w:separator/>
      </w:r>
    </w:p>
    <w:p w:rsidR="001175EC" w:rsidRDefault="001175EC"/>
    <w:p w:rsidR="001175EC" w:rsidRDefault="001175EC"/>
    <w:p w:rsidR="001175EC" w:rsidRDefault="001175EC" w:rsidP="006D09DA"/>
    <w:p w:rsidR="001175EC" w:rsidRDefault="001175EC" w:rsidP="00521590"/>
    <w:p w:rsidR="001175EC" w:rsidRDefault="001175EC"/>
    <w:p w:rsidR="001175EC" w:rsidRDefault="001175EC"/>
    <w:p w:rsidR="001175EC" w:rsidRDefault="001175EC"/>
    <w:p w:rsidR="001175EC" w:rsidRDefault="001175EC"/>
    <w:p w:rsidR="001175EC" w:rsidRDefault="001175EC"/>
    <w:p w:rsidR="001175EC" w:rsidRDefault="001175EC"/>
    <w:p w:rsidR="001175EC" w:rsidRDefault="001175EC"/>
  </w:endnote>
  <w:endnote w:type="continuationSeparator" w:id="0">
    <w:p w:rsidR="001175EC" w:rsidRDefault="001175EC" w:rsidP="0083774D">
      <w:r>
        <w:continuationSeparator/>
      </w:r>
    </w:p>
    <w:p w:rsidR="001175EC" w:rsidRDefault="001175EC"/>
    <w:p w:rsidR="001175EC" w:rsidRDefault="001175EC"/>
    <w:p w:rsidR="001175EC" w:rsidRDefault="001175EC" w:rsidP="006D09DA"/>
    <w:p w:rsidR="001175EC" w:rsidRDefault="001175EC" w:rsidP="00521590"/>
    <w:p w:rsidR="001175EC" w:rsidRDefault="001175EC"/>
    <w:p w:rsidR="001175EC" w:rsidRDefault="001175EC"/>
    <w:p w:rsidR="001175EC" w:rsidRDefault="001175EC"/>
    <w:p w:rsidR="001175EC" w:rsidRDefault="001175EC"/>
    <w:p w:rsidR="001175EC" w:rsidRDefault="001175EC"/>
    <w:p w:rsidR="001175EC" w:rsidRDefault="001175EC"/>
    <w:p w:rsidR="001175EC" w:rsidRDefault="00117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18345F">
      <w:rPr>
        <w:noProof/>
        <w:sz w:val="16"/>
      </w:rPr>
      <w:t>October 5, 2023 at 4:58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18345F">
      <w:rPr>
        <w:noProof/>
        <w:sz w:val="16"/>
      </w:rPr>
      <w:t>19</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5EC" w:rsidRDefault="001175EC" w:rsidP="0083774D">
      <w:r>
        <w:separator/>
      </w:r>
    </w:p>
    <w:p w:rsidR="001175EC" w:rsidRDefault="001175EC"/>
    <w:p w:rsidR="001175EC" w:rsidRDefault="001175EC"/>
    <w:p w:rsidR="001175EC" w:rsidRDefault="001175EC" w:rsidP="006D09DA"/>
    <w:p w:rsidR="001175EC" w:rsidRDefault="001175EC" w:rsidP="00521590"/>
    <w:p w:rsidR="001175EC" w:rsidRDefault="001175EC"/>
    <w:p w:rsidR="001175EC" w:rsidRDefault="001175EC"/>
    <w:p w:rsidR="001175EC" w:rsidRDefault="001175EC"/>
    <w:p w:rsidR="001175EC" w:rsidRDefault="001175EC"/>
    <w:p w:rsidR="001175EC" w:rsidRDefault="001175EC"/>
    <w:p w:rsidR="001175EC" w:rsidRDefault="001175EC"/>
    <w:p w:rsidR="001175EC" w:rsidRDefault="001175EC"/>
  </w:footnote>
  <w:footnote w:type="continuationSeparator" w:id="0">
    <w:p w:rsidR="001175EC" w:rsidRDefault="001175EC" w:rsidP="0083774D">
      <w:r>
        <w:continuationSeparator/>
      </w:r>
    </w:p>
    <w:p w:rsidR="001175EC" w:rsidRDefault="001175EC"/>
    <w:p w:rsidR="001175EC" w:rsidRDefault="001175EC"/>
    <w:p w:rsidR="001175EC" w:rsidRDefault="001175EC" w:rsidP="006D09DA"/>
    <w:p w:rsidR="001175EC" w:rsidRDefault="001175EC" w:rsidP="00521590"/>
    <w:p w:rsidR="001175EC" w:rsidRDefault="001175EC"/>
    <w:p w:rsidR="001175EC" w:rsidRDefault="001175EC"/>
    <w:p w:rsidR="001175EC" w:rsidRDefault="001175EC"/>
    <w:p w:rsidR="001175EC" w:rsidRDefault="001175EC"/>
    <w:p w:rsidR="001175EC" w:rsidRDefault="001175EC"/>
    <w:p w:rsidR="001175EC" w:rsidRDefault="001175EC"/>
    <w:p w:rsidR="001175EC" w:rsidRDefault="001175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120 - 152,4мм</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4EF"/>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5EC"/>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45F"/>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61A7"/>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9E3C23DE-1F44-442F-82C9-DF94F69DC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19</Pages>
  <Words>3425</Words>
  <Characters>19523</Characters>
  <Application>Microsoft Office Word</Application>
  <DocSecurity>0</DocSecurity>
  <Lines>162</Lines>
  <Paragraphs>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22903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2023-10-05T10:58:00Z</dcterms:created>
  <dcterms:modified xsi:type="dcterms:W3CDTF">2023-10-05T10:58:00Z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