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245 ГC</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245 ГС</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245</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152,4 для ТП</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452714">
        <w:rPr>
          <w:rFonts w:asciiTheme="minorHAnsi" w:hAnsiTheme="minorHAnsi"/>
          <w:noProof/>
          <w:sz w:val="28"/>
        </w:rPr>
        <w:t>October 5, 2023 at 6:28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423D95">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Балгимбаев</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245 перенос устья</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245 ГC</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245 ГС</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245</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152,4 для ТП</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1282.00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657.16</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-24m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Onshore</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423D95" w:rsidTr="00423D95">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33</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1150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423D95" w:rsidTr="00423D95">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776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776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776</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161.7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158.53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226.6</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20.54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423D95" w:rsidTr="00423D95">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1282</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506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18.24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423D95" w:rsidTr="00423D9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401.747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401.75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61.91</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423D95" w:rsidTr="00423D9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438.75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77.55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448.81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73.84</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485.81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58.26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652.81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1252.81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123.03</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65.09</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25.24</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423D95" w:rsidTr="00423D9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1253.72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64.63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1264.16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1273.26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1274.78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44.45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43.75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1281.78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423D95" w:rsidTr="00423D95">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0.221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1282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0.221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126.49</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423D95" w:rsidTr="00423D95">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423D95" w:rsidTr="00423D95">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SAE 4145</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lastRenderedPageBreak/>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423D95" w:rsidTr="00423D95">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1,282</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2.0X14.0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0.632</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1,282</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3.0X12.0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0.632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9.14</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423D95" w:rsidTr="00423D95">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340.00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423D95" w:rsidTr="00423D95">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805.00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389.69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475.21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501.76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46.41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550.68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558.20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87.60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573.07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114.54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-42.91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594.89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-112.71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49.80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604.95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132.68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53.68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614.24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57.56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622.71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156.83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61.44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-63.59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637.04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2.779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183.16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642.84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196.99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647.69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76.96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651.56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80.84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654.45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84.72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656.34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-95.62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-236.68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88.59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800.43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-103.27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-106.85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-129.33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-163.04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-403.55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-174.28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-431.36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1020.00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-459.18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-486.99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2.368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-598.25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-626.07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-653.89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423D95" w:rsidTr="00423D95">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1280.43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755.67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-283.08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-700.65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26.667</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4.444</w:t>
            </w: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33.000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657.16</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0.96</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245 ГC</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245 ГС</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 xml:space="preserve">152,4 </w:t>
            </w:r>
            <w:proofErr w:type="spellStart"/>
            <w:r>
              <w:rPr>
                <w:rFonts w:asciiTheme="minorHAnsi" w:hAnsiTheme="minorHAnsi"/>
                <w:sz w:val="14"/>
                <w:lang w:eastAsia="x-none"/>
              </w:rPr>
              <w:t>для</w:t>
            </w:r>
            <w:proofErr w:type="spellEnd"/>
            <w:r>
              <w:rPr>
                <w:rFonts w:asciiTheme="minorHAnsi" w:hAnsiTheme="minorHAnsi"/>
                <w:sz w:val="14"/>
                <w:lang w:eastAsia="x-none"/>
              </w:rPr>
              <w:t xml:space="preserve"> ТП</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1282.00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15.00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14.000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776.00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1282.00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1.3730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2.00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423D95" w:rsidTr="00423D95">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0.35</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62.09</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13.58</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310.44</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13.97</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219.13</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5.97</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7.48</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452714"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423D95" w:rsidTr="00423D95">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26.05</w:t>
            </w:r>
          </w:p>
        </w:tc>
        <w:tc>
          <w:tcPr>
            <w:tcW w:w="300" w:type="pct"/>
          </w:tcPr>
          <w:p w:rsidR="00DE38A2" w:rsidRPr="005E12E5" w:rsidRDefault="00DE38A2" w:rsidP="00227FC2">
            <w:pPr>
              <w:jc w:val="right"/>
              <w:rPr>
                <w:sz w:val="14"/>
                <w:szCs w:val="14"/>
              </w:rPr>
            </w:pPr>
            <w:r>
              <w:rPr>
                <w:noProof/>
                <w:sz w:val="14"/>
                <w:szCs w:val="14"/>
              </w:rPr>
              <w:t>0.59</w:t>
            </w:r>
          </w:p>
        </w:tc>
        <w:tc>
          <w:tcPr>
            <w:tcW w:w="401" w:type="pct"/>
          </w:tcPr>
          <w:p w:rsidR="00DE38A2" w:rsidRPr="005E12E5" w:rsidRDefault="00DE38A2" w:rsidP="00227FC2">
            <w:pPr>
              <w:jc w:val="right"/>
              <w:rPr>
                <w:sz w:val="14"/>
                <w:szCs w:val="14"/>
              </w:rPr>
            </w:pPr>
            <w:r>
              <w:rPr>
                <w:noProof/>
                <w:sz w:val="14"/>
                <w:szCs w:val="14"/>
              </w:rPr>
              <w:t>401.75</w:t>
            </w:r>
          </w:p>
        </w:tc>
        <w:tc>
          <w:tcPr>
            <w:tcW w:w="366" w:type="pct"/>
          </w:tcPr>
          <w:p w:rsidR="00DE38A2" w:rsidRPr="005E12E5" w:rsidRDefault="00DE38A2" w:rsidP="00227FC2">
            <w:pPr>
              <w:jc w:val="right"/>
              <w:rPr>
                <w:sz w:val="14"/>
                <w:szCs w:val="14"/>
              </w:rPr>
            </w:pPr>
            <w:r>
              <w:rPr>
                <w:noProof/>
                <w:sz w:val="14"/>
                <w:szCs w:val="14"/>
              </w:rPr>
              <w:t>880.25</w:t>
            </w:r>
          </w:p>
        </w:tc>
        <w:tc>
          <w:tcPr>
            <w:tcW w:w="368" w:type="pct"/>
          </w:tcPr>
          <w:p w:rsidR="00DE38A2" w:rsidRPr="005E12E5" w:rsidRDefault="00DE38A2" w:rsidP="00227FC2">
            <w:pPr>
              <w:jc w:val="right"/>
              <w:rPr>
                <w:sz w:val="14"/>
                <w:szCs w:val="14"/>
              </w:rPr>
            </w:pPr>
            <w:r>
              <w:rPr>
                <w:noProof/>
                <w:sz w:val="14"/>
                <w:szCs w:val="14"/>
              </w:rPr>
              <w:t>1282.00</w:t>
            </w:r>
          </w:p>
        </w:tc>
        <w:tc>
          <w:tcPr>
            <w:tcW w:w="395" w:type="pct"/>
          </w:tcPr>
          <w:p w:rsidR="00DE38A2" w:rsidRPr="005E12E5" w:rsidRDefault="00DE38A2" w:rsidP="00227FC2">
            <w:pPr>
              <w:jc w:val="right"/>
              <w:rPr>
                <w:sz w:val="14"/>
                <w:szCs w:val="14"/>
              </w:rPr>
            </w:pPr>
            <w:r>
              <w:rPr>
                <w:noProof/>
                <w:sz w:val="14"/>
                <w:szCs w:val="14"/>
              </w:rPr>
              <w:t>0.00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39.50</w:t>
            </w:r>
          </w:p>
        </w:tc>
        <w:tc>
          <w:tcPr>
            <w:tcW w:w="300" w:type="pct"/>
          </w:tcPr>
          <w:p w:rsidR="00DE38A2" w:rsidRPr="005E12E5" w:rsidRDefault="00DE38A2" w:rsidP="00227FC2">
            <w:pPr>
              <w:jc w:val="right"/>
              <w:rPr>
                <w:sz w:val="14"/>
                <w:szCs w:val="14"/>
              </w:rPr>
            </w:pPr>
            <w:r>
              <w:rPr>
                <w:noProof/>
                <w:sz w:val="14"/>
                <w:szCs w:val="14"/>
              </w:rPr>
              <w:t>0.76</w:t>
            </w:r>
          </w:p>
        </w:tc>
        <w:tc>
          <w:tcPr>
            <w:tcW w:w="401" w:type="pct"/>
          </w:tcPr>
          <w:p w:rsidR="00DE38A2" w:rsidRPr="005E12E5" w:rsidRDefault="00DE38A2" w:rsidP="00227FC2">
            <w:pPr>
              <w:jc w:val="right"/>
              <w:rPr>
                <w:sz w:val="14"/>
                <w:szCs w:val="14"/>
              </w:rPr>
            </w:pPr>
            <w:r>
              <w:rPr>
                <w:noProof/>
                <w:sz w:val="14"/>
                <w:szCs w:val="14"/>
              </w:rPr>
              <w:t>1025.53</w:t>
            </w:r>
          </w:p>
        </w:tc>
        <w:tc>
          <w:tcPr>
            <w:tcW w:w="366" w:type="pct"/>
          </w:tcPr>
          <w:p w:rsidR="00DE38A2" w:rsidRPr="005E12E5" w:rsidRDefault="00DE38A2" w:rsidP="00227FC2">
            <w:pPr>
              <w:jc w:val="right"/>
              <w:rPr>
                <w:sz w:val="14"/>
                <w:szCs w:val="14"/>
              </w:rPr>
            </w:pPr>
            <w:r>
              <w:rPr>
                <w:noProof/>
                <w:sz w:val="14"/>
                <w:szCs w:val="14"/>
              </w:rPr>
              <w:t>256.47</w:t>
            </w:r>
          </w:p>
        </w:tc>
        <w:tc>
          <w:tcPr>
            <w:tcW w:w="368" w:type="pct"/>
          </w:tcPr>
          <w:p w:rsidR="00DE38A2" w:rsidRPr="005E12E5" w:rsidRDefault="00DE38A2" w:rsidP="00227FC2">
            <w:pPr>
              <w:jc w:val="right"/>
              <w:rPr>
                <w:sz w:val="14"/>
                <w:szCs w:val="14"/>
              </w:rPr>
            </w:pPr>
            <w:r>
              <w:rPr>
                <w:noProof/>
                <w:sz w:val="14"/>
                <w:szCs w:val="14"/>
              </w:rPr>
              <w:t>1282.00</w:t>
            </w:r>
          </w:p>
        </w:tc>
        <w:tc>
          <w:tcPr>
            <w:tcW w:w="395" w:type="pct"/>
          </w:tcPr>
          <w:p w:rsidR="00DE38A2" w:rsidRPr="005E12E5" w:rsidRDefault="00DE38A2" w:rsidP="00227FC2">
            <w:pPr>
              <w:jc w:val="right"/>
              <w:rPr>
                <w:sz w:val="14"/>
                <w:szCs w:val="14"/>
              </w:rPr>
            </w:pPr>
            <w:r>
              <w:rPr>
                <w:noProof/>
                <w:sz w:val="14"/>
                <w:szCs w:val="14"/>
              </w:rPr>
              <w:t>0.00</w:t>
            </w:r>
          </w:p>
        </w:tc>
      </w:tr>
      <w:tr w:rsidR="00423D95" w:rsidTr="00423D95">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5.8127</w:t>
            </w:r>
          </w:p>
        </w:tc>
        <w:tc>
          <w:tcPr>
            <w:tcW w:w="354" w:type="pct"/>
          </w:tcPr>
          <w:p w:rsidR="00DE38A2" w:rsidRPr="005E12E5" w:rsidRDefault="00DE38A2" w:rsidP="00227FC2">
            <w:pPr>
              <w:jc w:val="right"/>
              <w:rPr>
                <w:sz w:val="14"/>
                <w:szCs w:val="14"/>
              </w:rPr>
            </w:pPr>
            <w:r>
              <w:rPr>
                <w:noProof/>
                <w:sz w:val="14"/>
                <w:szCs w:val="14"/>
              </w:rPr>
              <w:t>2.0</w:t>
            </w:r>
          </w:p>
        </w:tc>
        <w:tc>
          <w:tcPr>
            <w:tcW w:w="390" w:type="pct"/>
          </w:tcPr>
          <w:p w:rsidR="00DE38A2" w:rsidRPr="005E12E5" w:rsidRDefault="00DE38A2" w:rsidP="00227FC2">
            <w:pPr>
              <w:jc w:val="right"/>
              <w:rPr>
                <w:sz w:val="14"/>
                <w:szCs w:val="14"/>
              </w:rPr>
            </w:pPr>
            <w:r>
              <w:rPr>
                <w:noProof/>
                <w:sz w:val="14"/>
                <w:szCs w:val="14"/>
              </w:rPr>
              <w:t>1.3</w:t>
            </w:r>
          </w:p>
        </w:tc>
        <w:tc>
          <w:tcPr>
            <w:tcW w:w="343" w:type="pct"/>
          </w:tcPr>
          <w:p w:rsidR="00DE38A2" w:rsidRPr="005E12E5" w:rsidRDefault="00DE38A2" w:rsidP="00227FC2">
            <w:pPr>
              <w:jc w:val="right"/>
              <w:rPr>
                <w:sz w:val="14"/>
                <w:szCs w:val="14"/>
              </w:rPr>
            </w:pPr>
            <w:r>
              <w:rPr>
                <w:noProof/>
                <w:sz w:val="14"/>
                <w:szCs w:val="14"/>
              </w:rPr>
              <w:t>28.53</w:t>
            </w:r>
          </w:p>
        </w:tc>
        <w:tc>
          <w:tcPr>
            <w:tcW w:w="300" w:type="pct"/>
          </w:tcPr>
          <w:p w:rsidR="00DE38A2" w:rsidRPr="005E12E5" w:rsidRDefault="00DE38A2" w:rsidP="00227FC2">
            <w:pPr>
              <w:jc w:val="right"/>
              <w:rPr>
                <w:sz w:val="14"/>
                <w:szCs w:val="14"/>
              </w:rPr>
            </w:pPr>
            <w:r>
              <w:rPr>
                <w:noProof/>
                <w:sz w:val="14"/>
                <w:szCs w:val="14"/>
              </w:rPr>
              <w:t>0.59</w:t>
            </w:r>
          </w:p>
        </w:tc>
        <w:tc>
          <w:tcPr>
            <w:tcW w:w="401" w:type="pct"/>
          </w:tcPr>
          <w:p w:rsidR="00DE38A2" w:rsidRPr="005E12E5" w:rsidRDefault="00DE38A2" w:rsidP="00227FC2">
            <w:pPr>
              <w:jc w:val="right"/>
              <w:rPr>
                <w:sz w:val="14"/>
                <w:szCs w:val="14"/>
              </w:rPr>
            </w:pPr>
            <w:r>
              <w:rPr>
                <w:noProof/>
                <w:sz w:val="14"/>
                <w:szCs w:val="14"/>
              </w:rPr>
              <w:t>406.99</w:t>
            </w:r>
          </w:p>
        </w:tc>
        <w:tc>
          <w:tcPr>
            <w:tcW w:w="366" w:type="pct"/>
          </w:tcPr>
          <w:p w:rsidR="00DE38A2" w:rsidRPr="005E12E5" w:rsidRDefault="00DE38A2" w:rsidP="00227FC2">
            <w:pPr>
              <w:jc w:val="right"/>
              <w:rPr>
                <w:sz w:val="14"/>
                <w:szCs w:val="14"/>
              </w:rPr>
            </w:pPr>
            <w:r>
              <w:rPr>
                <w:noProof/>
                <w:sz w:val="14"/>
                <w:szCs w:val="14"/>
              </w:rPr>
              <w:t>875.01</w:t>
            </w:r>
          </w:p>
        </w:tc>
        <w:tc>
          <w:tcPr>
            <w:tcW w:w="368" w:type="pct"/>
          </w:tcPr>
          <w:p w:rsidR="00DE38A2" w:rsidRPr="005E12E5" w:rsidRDefault="00DE38A2" w:rsidP="00227FC2">
            <w:pPr>
              <w:jc w:val="right"/>
              <w:rPr>
                <w:sz w:val="14"/>
                <w:szCs w:val="14"/>
              </w:rPr>
            </w:pPr>
            <w:r>
              <w:rPr>
                <w:noProof/>
                <w:sz w:val="14"/>
                <w:szCs w:val="14"/>
              </w:rPr>
              <w:t>482.30</w:t>
            </w:r>
          </w:p>
        </w:tc>
        <w:tc>
          <w:tcPr>
            <w:tcW w:w="395" w:type="pct"/>
          </w:tcPr>
          <w:p w:rsidR="00DE38A2" w:rsidRPr="005E12E5" w:rsidRDefault="00DE38A2" w:rsidP="00227FC2">
            <w:pPr>
              <w:jc w:val="right"/>
              <w:rPr>
                <w:sz w:val="14"/>
                <w:szCs w:val="14"/>
              </w:rPr>
            </w:pPr>
            <w:r>
              <w:rPr>
                <w:noProof/>
                <w:sz w:val="14"/>
                <w:szCs w:val="14"/>
              </w:rPr>
              <w:t>799.70</w:t>
            </w:r>
          </w:p>
        </w:tc>
      </w:tr>
      <w:tr w:rsidR="00423D95" w:rsidTr="00423D95">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23.31</w:t>
            </w:r>
          </w:p>
        </w:tc>
        <w:tc>
          <w:tcPr>
            <w:tcW w:w="300" w:type="pct"/>
          </w:tcPr>
          <w:p w:rsidR="00DE38A2" w:rsidRPr="005E12E5" w:rsidRDefault="00DE38A2" w:rsidP="00227FC2">
            <w:pPr>
              <w:jc w:val="right"/>
              <w:rPr>
                <w:sz w:val="14"/>
                <w:szCs w:val="14"/>
              </w:rPr>
            </w:pPr>
            <w:r>
              <w:rPr>
                <w:noProof/>
                <w:sz w:val="14"/>
                <w:szCs w:val="14"/>
              </w:rPr>
              <w:t>0.54</w:t>
            </w:r>
          </w:p>
        </w:tc>
        <w:tc>
          <w:tcPr>
            <w:tcW w:w="401" w:type="pct"/>
          </w:tcPr>
          <w:p w:rsidR="00DE38A2" w:rsidRPr="005E12E5" w:rsidRDefault="00DE38A2" w:rsidP="00227FC2">
            <w:pPr>
              <w:jc w:val="right"/>
              <w:rPr>
                <w:sz w:val="14"/>
                <w:szCs w:val="14"/>
              </w:rPr>
            </w:pPr>
            <w:r>
              <w:rPr>
                <w:noProof/>
                <w:sz w:val="14"/>
                <w:szCs w:val="14"/>
              </w:rPr>
              <w:t>320.27</w:t>
            </w:r>
          </w:p>
        </w:tc>
        <w:tc>
          <w:tcPr>
            <w:tcW w:w="366" w:type="pct"/>
          </w:tcPr>
          <w:p w:rsidR="00DE38A2" w:rsidRPr="005E12E5" w:rsidRDefault="00DE38A2" w:rsidP="00227FC2">
            <w:pPr>
              <w:jc w:val="right"/>
              <w:rPr>
                <w:sz w:val="14"/>
                <w:szCs w:val="14"/>
              </w:rPr>
            </w:pPr>
            <w:r>
              <w:rPr>
                <w:noProof/>
                <w:sz w:val="14"/>
                <w:szCs w:val="14"/>
              </w:rPr>
              <w:t>961.73</w:t>
            </w:r>
          </w:p>
        </w:tc>
        <w:tc>
          <w:tcPr>
            <w:tcW w:w="368" w:type="pct"/>
          </w:tcPr>
          <w:p w:rsidR="00DE38A2" w:rsidRPr="005E12E5" w:rsidRDefault="00DE38A2" w:rsidP="00227FC2">
            <w:pPr>
              <w:jc w:val="right"/>
              <w:rPr>
                <w:sz w:val="14"/>
                <w:szCs w:val="14"/>
              </w:rPr>
            </w:pPr>
            <w:r>
              <w:rPr>
                <w:noProof/>
                <w:sz w:val="14"/>
                <w:szCs w:val="14"/>
              </w:rPr>
              <w:t>371.76</w:t>
            </w:r>
          </w:p>
        </w:tc>
        <w:tc>
          <w:tcPr>
            <w:tcW w:w="395" w:type="pct"/>
          </w:tcPr>
          <w:p w:rsidR="00DE38A2" w:rsidRPr="005E12E5" w:rsidRDefault="00DE38A2" w:rsidP="00227FC2">
            <w:pPr>
              <w:jc w:val="right"/>
              <w:rPr>
                <w:sz w:val="14"/>
                <w:szCs w:val="14"/>
              </w:rPr>
            </w:pPr>
            <w:r>
              <w:rPr>
                <w:noProof/>
                <w:sz w:val="14"/>
                <w:szCs w:val="14"/>
              </w:rPr>
              <w:t>910.24</w:t>
            </w:r>
          </w:p>
        </w:tc>
      </w:tr>
      <w:tr w:rsidR="00423D95" w:rsidTr="00423D95">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3.6758</w:t>
            </w:r>
          </w:p>
        </w:tc>
        <w:tc>
          <w:tcPr>
            <w:tcW w:w="354" w:type="pct"/>
          </w:tcPr>
          <w:p w:rsidR="00DE38A2" w:rsidRPr="005E12E5" w:rsidRDefault="00DE38A2" w:rsidP="00227FC2">
            <w:pPr>
              <w:jc w:val="right"/>
              <w:rPr>
                <w:sz w:val="14"/>
                <w:szCs w:val="14"/>
              </w:rPr>
            </w:pPr>
            <w:r>
              <w:rPr>
                <w:noProof/>
                <w:sz w:val="14"/>
                <w:szCs w:val="14"/>
              </w:rPr>
              <w:t>1.2</w:t>
            </w:r>
          </w:p>
        </w:tc>
        <w:tc>
          <w:tcPr>
            <w:tcW w:w="390" w:type="pct"/>
          </w:tcPr>
          <w:p w:rsidR="00DE38A2" w:rsidRPr="005E12E5" w:rsidRDefault="00DE38A2" w:rsidP="00227FC2">
            <w:pPr>
              <w:jc w:val="right"/>
              <w:rPr>
                <w:sz w:val="14"/>
                <w:szCs w:val="14"/>
              </w:rPr>
            </w:pPr>
            <w:r>
              <w:rPr>
                <w:noProof/>
                <w:sz w:val="14"/>
                <w:szCs w:val="14"/>
              </w:rPr>
              <w:t>1.2</w:t>
            </w:r>
          </w:p>
        </w:tc>
        <w:tc>
          <w:tcPr>
            <w:tcW w:w="343" w:type="pct"/>
          </w:tcPr>
          <w:p w:rsidR="00DE38A2" w:rsidRPr="005E12E5" w:rsidRDefault="00DE38A2" w:rsidP="00227FC2">
            <w:pPr>
              <w:jc w:val="right"/>
              <w:rPr>
                <w:sz w:val="14"/>
                <w:szCs w:val="14"/>
              </w:rPr>
            </w:pPr>
            <w:r>
              <w:rPr>
                <w:noProof/>
                <w:sz w:val="14"/>
                <w:szCs w:val="14"/>
              </w:rPr>
              <w:t>33.53</w:t>
            </w:r>
          </w:p>
        </w:tc>
        <w:tc>
          <w:tcPr>
            <w:tcW w:w="300" w:type="pct"/>
          </w:tcPr>
          <w:p w:rsidR="00DE38A2" w:rsidRPr="005E12E5" w:rsidRDefault="00DE38A2" w:rsidP="00227FC2">
            <w:pPr>
              <w:jc w:val="right"/>
              <w:rPr>
                <w:sz w:val="14"/>
                <w:szCs w:val="14"/>
              </w:rPr>
            </w:pPr>
            <w:r>
              <w:rPr>
                <w:noProof/>
                <w:sz w:val="14"/>
                <w:szCs w:val="14"/>
              </w:rPr>
              <w:t>0.68</w:t>
            </w:r>
          </w:p>
        </w:tc>
        <w:tc>
          <w:tcPr>
            <w:tcW w:w="401" w:type="pct"/>
          </w:tcPr>
          <w:p w:rsidR="00DE38A2" w:rsidRPr="005E12E5" w:rsidRDefault="00DE38A2" w:rsidP="00227FC2">
            <w:pPr>
              <w:jc w:val="right"/>
              <w:rPr>
                <w:sz w:val="14"/>
                <w:szCs w:val="14"/>
              </w:rPr>
            </w:pPr>
            <w:r>
              <w:rPr>
                <w:noProof/>
                <w:sz w:val="14"/>
                <w:szCs w:val="14"/>
              </w:rPr>
              <w:t>571.56</w:t>
            </w:r>
          </w:p>
        </w:tc>
        <w:tc>
          <w:tcPr>
            <w:tcW w:w="366" w:type="pct"/>
          </w:tcPr>
          <w:p w:rsidR="00DE38A2" w:rsidRPr="005E12E5" w:rsidRDefault="00DE38A2" w:rsidP="00227FC2">
            <w:pPr>
              <w:jc w:val="right"/>
              <w:rPr>
                <w:sz w:val="14"/>
                <w:szCs w:val="14"/>
              </w:rPr>
            </w:pPr>
            <w:r>
              <w:rPr>
                <w:noProof/>
                <w:sz w:val="14"/>
                <w:szCs w:val="14"/>
              </w:rPr>
              <w:t>710.44</w:t>
            </w:r>
          </w:p>
        </w:tc>
        <w:tc>
          <w:tcPr>
            <w:tcW w:w="368" w:type="pct"/>
          </w:tcPr>
          <w:p w:rsidR="00DE38A2" w:rsidRPr="005E12E5" w:rsidRDefault="00DE38A2" w:rsidP="00227FC2">
            <w:pPr>
              <w:jc w:val="right"/>
              <w:rPr>
                <w:sz w:val="14"/>
                <w:szCs w:val="14"/>
              </w:rPr>
            </w:pPr>
            <w:r>
              <w:rPr>
                <w:noProof/>
                <w:sz w:val="14"/>
                <w:szCs w:val="14"/>
              </w:rPr>
              <w:t>1282.00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423D9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423D9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423D9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423D95">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6.8046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340.0000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14.000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776.00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1282.00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14.000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14.000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153.4383</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7.4130</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4.83</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0.5</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34.34</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14.10</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56.37</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0.632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423D9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23D9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23D9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23D9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423D9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852" w:rsidRDefault="00DB5852" w:rsidP="0083774D">
      <w:r>
        <w:separator/>
      </w:r>
    </w:p>
    <w:p w:rsidR="00DB5852" w:rsidRDefault="00DB5852"/>
    <w:p w:rsidR="00DB5852" w:rsidRDefault="00DB5852"/>
    <w:p w:rsidR="00DB5852" w:rsidRDefault="00DB5852" w:rsidP="006D09DA"/>
    <w:p w:rsidR="00DB5852" w:rsidRDefault="00DB5852" w:rsidP="00521590"/>
    <w:p w:rsidR="00DB5852" w:rsidRDefault="00DB5852"/>
    <w:p w:rsidR="00DB5852" w:rsidRDefault="00DB5852"/>
    <w:p w:rsidR="00DB5852" w:rsidRDefault="00DB5852"/>
    <w:p w:rsidR="00DB5852" w:rsidRDefault="00DB5852"/>
    <w:p w:rsidR="00DB5852" w:rsidRDefault="00DB5852"/>
    <w:p w:rsidR="00DB5852" w:rsidRDefault="00DB5852"/>
    <w:p w:rsidR="00DB5852" w:rsidRDefault="00DB5852"/>
  </w:endnote>
  <w:endnote w:type="continuationSeparator" w:id="0">
    <w:p w:rsidR="00DB5852" w:rsidRDefault="00DB5852" w:rsidP="0083774D">
      <w:r>
        <w:continuationSeparator/>
      </w:r>
    </w:p>
    <w:p w:rsidR="00DB5852" w:rsidRDefault="00DB5852"/>
    <w:p w:rsidR="00DB5852" w:rsidRDefault="00DB5852"/>
    <w:p w:rsidR="00DB5852" w:rsidRDefault="00DB5852" w:rsidP="006D09DA"/>
    <w:p w:rsidR="00DB5852" w:rsidRDefault="00DB5852" w:rsidP="00521590"/>
    <w:p w:rsidR="00DB5852" w:rsidRDefault="00DB5852"/>
    <w:p w:rsidR="00DB5852" w:rsidRDefault="00DB5852"/>
    <w:p w:rsidR="00DB5852" w:rsidRDefault="00DB5852"/>
    <w:p w:rsidR="00DB5852" w:rsidRDefault="00DB5852"/>
    <w:p w:rsidR="00DB5852" w:rsidRDefault="00DB5852"/>
    <w:p w:rsidR="00DB5852" w:rsidRDefault="00DB5852"/>
    <w:p w:rsidR="00DB5852" w:rsidRDefault="00DB58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452714">
      <w:rPr>
        <w:noProof/>
        <w:sz w:val="16"/>
      </w:rPr>
      <w:t>October 5, 2023 at 6:28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452714">
      <w:rPr>
        <w:noProof/>
        <w:sz w:val="16"/>
      </w:rPr>
      <w:t>17</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852" w:rsidRDefault="00DB5852" w:rsidP="0083774D">
      <w:r>
        <w:separator/>
      </w:r>
    </w:p>
    <w:p w:rsidR="00DB5852" w:rsidRDefault="00DB5852"/>
    <w:p w:rsidR="00DB5852" w:rsidRDefault="00DB5852"/>
    <w:p w:rsidR="00DB5852" w:rsidRDefault="00DB5852" w:rsidP="006D09DA"/>
    <w:p w:rsidR="00DB5852" w:rsidRDefault="00DB5852" w:rsidP="00521590"/>
    <w:p w:rsidR="00DB5852" w:rsidRDefault="00DB5852"/>
    <w:p w:rsidR="00DB5852" w:rsidRDefault="00DB5852"/>
    <w:p w:rsidR="00DB5852" w:rsidRDefault="00DB5852"/>
    <w:p w:rsidR="00DB5852" w:rsidRDefault="00DB5852"/>
    <w:p w:rsidR="00DB5852" w:rsidRDefault="00DB5852"/>
    <w:p w:rsidR="00DB5852" w:rsidRDefault="00DB5852"/>
    <w:p w:rsidR="00DB5852" w:rsidRDefault="00DB5852"/>
  </w:footnote>
  <w:footnote w:type="continuationSeparator" w:id="0">
    <w:p w:rsidR="00DB5852" w:rsidRDefault="00DB5852" w:rsidP="0083774D">
      <w:r>
        <w:continuationSeparator/>
      </w:r>
    </w:p>
    <w:p w:rsidR="00DB5852" w:rsidRDefault="00DB5852"/>
    <w:p w:rsidR="00DB5852" w:rsidRDefault="00DB5852"/>
    <w:p w:rsidR="00DB5852" w:rsidRDefault="00DB5852" w:rsidP="006D09DA"/>
    <w:p w:rsidR="00DB5852" w:rsidRDefault="00DB5852" w:rsidP="00521590"/>
    <w:p w:rsidR="00DB5852" w:rsidRDefault="00DB5852"/>
    <w:p w:rsidR="00DB5852" w:rsidRDefault="00DB5852"/>
    <w:p w:rsidR="00DB5852" w:rsidRDefault="00DB5852"/>
    <w:p w:rsidR="00DB5852" w:rsidRDefault="00DB5852"/>
    <w:p w:rsidR="00DB5852" w:rsidRDefault="00DB5852"/>
    <w:p w:rsidR="00DB5852" w:rsidRDefault="00DB5852"/>
    <w:p w:rsidR="00DB5852" w:rsidRDefault="00DB585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245 ГC - 152,4 для ТП</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3D95"/>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714"/>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5852"/>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CCE9312F-C986-49D7-A594-70BE37CB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17</Pages>
  <Words>1736</Words>
  <Characters>9898</Characters>
  <Application>Microsoft Office Word</Application>
  <DocSecurity>0</DocSecurity>
  <Lines>82</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2023-10-05T12:29:00Z</dcterms:created>
  <dcterms:modified xsi:type="dcterms:W3CDTF">2023-10-05T12:29:00Z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