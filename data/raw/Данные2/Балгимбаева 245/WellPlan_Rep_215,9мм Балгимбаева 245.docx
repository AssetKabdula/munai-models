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245 ГC</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245 ГС</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245</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 для ТП</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C955A9">
        <w:rPr>
          <w:rFonts w:asciiTheme="minorHAnsi" w:hAnsiTheme="minorHAnsi"/>
          <w:noProof/>
          <w:sz w:val="28"/>
        </w:rPr>
        <w:t>October 5, 2023 at 6:16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A2720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Балгимбаев</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245 перенос устья</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245 ГC</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245 ГС</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245</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 для ТП</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776.00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657.16</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-24m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Onshore</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A2720C" w:rsidTr="00A2720C">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33</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1150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A2720C" w:rsidTr="00A2720C">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224.41</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295.3</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39.55</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A2720C" w:rsidTr="00A2720C">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776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476</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A2720C" w:rsidTr="00A2720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490.522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490.52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A2720C" w:rsidTr="00A2720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544.52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2720C" w:rsidTr="00A2720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554.58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69.85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136.6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2720C" w:rsidTr="00A2720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634.58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2720C" w:rsidTr="00A2720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754.58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108.61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82.55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32.62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A2720C" w:rsidTr="00A2720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764.98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2720C" w:rsidTr="00A2720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765.89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170.69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2720C" w:rsidTr="00A2720C">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775.6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103.53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2720C" w:rsidTr="00A2720C">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776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A2720C" w:rsidTr="00A2720C">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A2720C" w:rsidTr="00A2720C">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A2720C" w:rsidTr="00A2720C">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776</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0.752</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776</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0.752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lastRenderedPageBreak/>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A2720C" w:rsidTr="00A2720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340.00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A2720C" w:rsidTr="00A2720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805.00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389.69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550.68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558.20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87.60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573.07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114.54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594.89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-112.71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49.80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604.95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53.68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614.24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57.56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622.71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156.83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61.44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637.04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2.779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183.16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642.84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76.96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651.56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654.45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656.34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-95.62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-236.68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88.59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800.43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-103.27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-106.85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-129.33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-163.04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-403.55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-174.28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-431.36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-459.18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-486.99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-542.62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-598.25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1200.00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-626.07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735.24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2720C" w:rsidTr="00A2720C">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1280.43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755.67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-283.08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-700.65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26.667</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4.444</w:t>
            </w: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33.000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657.16</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0.96</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245 ГC</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245 ГС</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 для ТП</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 мм</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776.00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6.00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18.000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320.00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776.00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6.00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4.1670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3.00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A2720C" w:rsidTr="00A2720C">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81.28</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16.48</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308.85</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17.34</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299.76</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2.87</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2.76</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C955A9"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A2720C" w:rsidTr="00A2720C">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26.32</w:t>
            </w:r>
          </w:p>
        </w:tc>
        <w:tc>
          <w:tcPr>
            <w:tcW w:w="300" w:type="pct"/>
          </w:tcPr>
          <w:p w:rsidR="00DE38A2" w:rsidRPr="005E12E5" w:rsidRDefault="00DE38A2" w:rsidP="00227FC2">
            <w:pPr>
              <w:jc w:val="right"/>
              <w:rPr>
                <w:sz w:val="14"/>
                <w:szCs w:val="14"/>
              </w:rPr>
            </w:pPr>
            <w:r>
              <w:rPr>
                <w:noProof/>
                <w:sz w:val="14"/>
                <w:szCs w:val="14"/>
              </w:rPr>
              <w:t>0.36</w:t>
            </w:r>
          </w:p>
        </w:tc>
        <w:tc>
          <w:tcPr>
            <w:tcW w:w="401" w:type="pct"/>
          </w:tcPr>
          <w:p w:rsidR="00DE38A2" w:rsidRPr="005E12E5" w:rsidRDefault="00DE38A2" w:rsidP="00227FC2">
            <w:pPr>
              <w:jc w:val="right"/>
              <w:rPr>
                <w:sz w:val="14"/>
                <w:szCs w:val="14"/>
              </w:rPr>
            </w:pPr>
            <w:r>
              <w:rPr>
                <w:noProof/>
                <w:sz w:val="14"/>
                <w:szCs w:val="14"/>
              </w:rPr>
              <w:t>529.48</w:t>
            </w:r>
          </w:p>
        </w:tc>
        <w:tc>
          <w:tcPr>
            <w:tcW w:w="366" w:type="pct"/>
          </w:tcPr>
          <w:p w:rsidR="00DE38A2" w:rsidRPr="005E12E5" w:rsidRDefault="00DE38A2" w:rsidP="00227FC2">
            <w:pPr>
              <w:jc w:val="right"/>
              <w:rPr>
                <w:sz w:val="14"/>
                <w:szCs w:val="14"/>
              </w:rPr>
            </w:pPr>
            <w:r>
              <w:rPr>
                <w:noProof/>
                <w:sz w:val="14"/>
                <w:szCs w:val="14"/>
              </w:rPr>
              <w:t>246.52</w:t>
            </w:r>
          </w:p>
        </w:tc>
        <w:tc>
          <w:tcPr>
            <w:tcW w:w="368" w:type="pct"/>
          </w:tcPr>
          <w:p w:rsidR="00DE38A2" w:rsidRPr="005E12E5" w:rsidRDefault="00DE38A2" w:rsidP="00227FC2">
            <w:pPr>
              <w:jc w:val="right"/>
              <w:rPr>
                <w:sz w:val="14"/>
                <w:szCs w:val="14"/>
              </w:rPr>
            </w:pPr>
            <w:r>
              <w:rPr>
                <w:noProof/>
                <w:sz w:val="14"/>
                <w:szCs w:val="14"/>
              </w:rPr>
              <w:t>776.00</w:t>
            </w:r>
          </w:p>
        </w:tc>
        <w:tc>
          <w:tcPr>
            <w:tcW w:w="395" w:type="pct"/>
          </w:tcPr>
          <w:p w:rsidR="00DE38A2" w:rsidRPr="005E12E5" w:rsidRDefault="00DE38A2" w:rsidP="00227FC2">
            <w:pPr>
              <w:jc w:val="right"/>
              <w:rPr>
                <w:sz w:val="14"/>
                <w:szCs w:val="14"/>
              </w:rPr>
            </w:pPr>
            <w:r>
              <w:rPr>
                <w:noProof/>
                <w:sz w:val="14"/>
                <w:szCs w:val="14"/>
              </w:rPr>
              <w:t>0.00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31.95</w:t>
            </w:r>
          </w:p>
        </w:tc>
        <w:tc>
          <w:tcPr>
            <w:tcW w:w="300" w:type="pct"/>
          </w:tcPr>
          <w:p w:rsidR="00DE38A2" w:rsidRPr="005E12E5" w:rsidRDefault="00DE38A2" w:rsidP="00227FC2">
            <w:pPr>
              <w:jc w:val="right"/>
              <w:rPr>
                <w:sz w:val="14"/>
                <w:szCs w:val="14"/>
              </w:rPr>
            </w:pPr>
            <w:r>
              <w:rPr>
                <w:noProof/>
                <w:sz w:val="14"/>
                <w:szCs w:val="14"/>
              </w:rPr>
              <w:t>0.40</w:t>
            </w:r>
          </w:p>
        </w:tc>
        <w:tc>
          <w:tcPr>
            <w:tcW w:w="401" w:type="pct"/>
          </w:tcPr>
          <w:p w:rsidR="00DE38A2" w:rsidRPr="005E12E5" w:rsidRDefault="00DE38A2" w:rsidP="00227FC2">
            <w:pPr>
              <w:jc w:val="right"/>
              <w:rPr>
                <w:sz w:val="14"/>
                <w:szCs w:val="14"/>
              </w:rPr>
            </w:pPr>
            <w:r>
              <w:rPr>
                <w:noProof/>
                <w:sz w:val="14"/>
                <w:szCs w:val="14"/>
              </w:rPr>
              <w:t>639.80</w:t>
            </w:r>
          </w:p>
        </w:tc>
        <w:tc>
          <w:tcPr>
            <w:tcW w:w="366" w:type="pct"/>
          </w:tcPr>
          <w:p w:rsidR="00DE38A2" w:rsidRPr="005E12E5" w:rsidRDefault="00DE38A2" w:rsidP="00227FC2">
            <w:pPr>
              <w:jc w:val="right"/>
              <w:rPr>
                <w:sz w:val="14"/>
                <w:szCs w:val="14"/>
              </w:rPr>
            </w:pPr>
            <w:r>
              <w:rPr>
                <w:noProof/>
                <w:sz w:val="14"/>
                <w:szCs w:val="14"/>
              </w:rPr>
              <w:t>136.20</w:t>
            </w:r>
          </w:p>
        </w:tc>
        <w:tc>
          <w:tcPr>
            <w:tcW w:w="368" w:type="pct"/>
          </w:tcPr>
          <w:p w:rsidR="00DE38A2" w:rsidRPr="005E12E5" w:rsidRDefault="00DE38A2" w:rsidP="00227FC2">
            <w:pPr>
              <w:jc w:val="right"/>
              <w:rPr>
                <w:sz w:val="14"/>
                <w:szCs w:val="14"/>
              </w:rPr>
            </w:pPr>
            <w:r>
              <w:rPr>
                <w:noProof/>
                <w:sz w:val="14"/>
                <w:szCs w:val="14"/>
              </w:rPr>
              <w:t>776.00</w:t>
            </w:r>
          </w:p>
        </w:tc>
        <w:tc>
          <w:tcPr>
            <w:tcW w:w="395" w:type="pct"/>
          </w:tcPr>
          <w:p w:rsidR="00DE38A2" w:rsidRPr="005E12E5" w:rsidRDefault="00DE38A2" w:rsidP="00227FC2">
            <w:pPr>
              <w:jc w:val="right"/>
              <w:rPr>
                <w:sz w:val="14"/>
                <w:szCs w:val="14"/>
              </w:rPr>
            </w:pPr>
            <w:r>
              <w:rPr>
                <w:noProof/>
                <w:sz w:val="14"/>
                <w:szCs w:val="14"/>
              </w:rPr>
              <w:t>0.00</w:t>
            </w:r>
          </w:p>
        </w:tc>
      </w:tr>
      <w:tr w:rsidR="00A2720C" w:rsidTr="00A2720C">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6.8025</w:t>
            </w:r>
          </w:p>
        </w:tc>
        <w:tc>
          <w:tcPr>
            <w:tcW w:w="354" w:type="pct"/>
          </w:tcPr>
          <w:p w:rsidR="00DE38A2" w:rsidRPr="005E12E5" w:rsidRDefault="00DE38A2" w:rsidP="00227FC2">
            <w:pPr>
              <w:jc w:val="right"/>
              <w:rPr>
                <w:sz w:val="14"/>
                <w:szCs w:val="14"/>
              </w:rPr>
            </w:pPr>
            <w:r>
              <w:rPr>
                <w:noProof/>
                <w:sz w:val="14"/>
                <w:szCs w:val="14"/>
              </w:rPr>
              <w:t>0.7</w:t>
            </w:r>
          </w:p>
        </w:tc>
        <w:tc>
          <w:tcPr>
            <w:tcW w:w="390" w:type="pct"/>
          </w:tcPr>
          <w:p w:rsidR="00DE38A2" w:rsidRPr="005E12E5" w:rsidRDefault="00DE38A2" w:rsidP="00227FC2">
            <w:pPr>
              <w:jc w:val="right"/>
              <w:rPr>
                <w:sz w:val="14"/>
                <w:szCs w:val="14"/>
              </w:rPr>
            </w:pPr>
            <w:r>
              <w:rPr>
                <w:noProof/>
                <w:sz w:val="14"/>
                <w:szCs w:val="14"/>
              </w:rPr>
              <w:t>0.2</w:t>
            </w:r>
          </w:p>
        </w:tc>
        <w:tc>
          <w:tcPr>
            <w:tcW w:w="343" w:type="pct"/>
          </w:tcPr>
          <w:p w:rsidR="00DE38A2" w:rsidRPr="005E12E5" w:rsidRDefault="00DE38A2" w:rsidP="00227FC2">
            <w:pPr>
              <w:jc w:val="right"/>
              <w:rPr>
                <w:sz w:val="14"/>
                <w:szCs w:val="14"/>
              </w:rPr>
            </w:pPr>
            <w:r>
              <w:rPr>
                <w:noProof/>
                <w:sz w:val="14"/>
                <w:szCs w:val="14"/>
              </w:rPr>
              <w:t>23.08</w:t>
            </w:r>
          </w:p>
        </w:tc>
        <w:tc>
          <w:tcPr>
            <w:tcW w:w="300" w:type="pct"/>
          </w:tcPr>
          <w:p w:rsidR="00DE38A2" w:rsidRPr="005E12E5" w:rsidRDefault="00DE38A2" w:rsidP="00227FC2">
            <w:pPr>
              <w:jc w:val="right"/>
              <w:rPr>
                <w:sz w:val="14"/>
                <w:szCs w:val="14"/>
              </w:rPr>
            </w:pPr>
            <w:r>
              <w:rPr>
                <w:noProof/>
                <w:sz w:val="14"/>
                <w:szCs w:val="14"/>
              </w:rPr>
              <w:t>0.33</w:t>
            </w:r>
          </w:p>
        </w:tc>
        <w:tc>
          <w:tcPr>
            <w:tcW w:w="401" w:type="pct"/>
          </w:tcPr>
          <w:p w:rsidR="00DE38A2" w:rsidRPr="005E12E5" w:rsidRDefault="00DE38A2" w:rsidP="00227FC2">
            <w:pPr>
              <w:jc w:val="right"/>
              <w:rPr>
                <w:sz w:val="14"/>
                <w:szCs w:val="14"/>
              </w:rPr>
            </w:pPr>
            <w:r>
              <w:rPr>
                <w:noProof/>
                <w:sz w:val="14"/>
                <w:szCs w:val="14"/>
              </w:rPr>
              <w:t>490.52</w:t>
            </w:r>
          </w:p>
        </w:tc>
        <w:tc>
          <w:tcPr>
            <w:tcW w:w="366" w:type="pct"/>
          </w:tcPr>
          <w:p w:rsidR="00DE38A2" w:rsidRPr="005E12E5" w:rsidRDefault="00DE38A2" w:rsidP="00227FC2">
            <w:pPr>
              <w:jc w:val="right"/>
              <w:rPr>
                <w:sz w:val="14"/>
                <w:szCs w:val="14"/>
              </w:rPr>
            </w:pPr>
            <w:r>
              <w:rPr>
                <w:noProof/>
                <w:sz w:val="14"/>
                <w:szCs w:val="14"/>
              </w:rPr>
              <w:t>285.48</w:t>
            </w:r>
          </w:p>
        </w:tc>
        <w:tc>
          <w:tcPr>
            <w:tcW w:w="368" w:type="pct"/>
          </w:tcPr>
          <w:p w:rsidR="00DE38A2" w:rsidRPr="005E12E5" w:rsidRDefault="00DE38A2" w:rsidP="00227FC2">
            <w:pPr>
              <w:jc w:val="right"/>
              <w:rPr>
                <w:sz w:val="14"/>
                <w:szCs w:val="14"/>
              </w:rPr>
            </w:pPr>
            <w:r>
              <w:rPr>
                <w:noProof/>
                <w:sz w:val="14"/>
                <w:szCs w:val="14"/>
              </w:rPr>
              <w:t>550.30</w:t>
            </w:r>
          </w:p>
        </w:tc>
        <w:tc>
          <w:tcPr>
            <w:tcW w:w="395" w:type="pct"/>
          </w:tcPr>
          <w:p w:rsidR="00DE38A2" w:rsidRPr="005E12E5" w:rsidRDefault="00DE38A2" w:rsidP="00227FC2">
            <w:pPr>
              <w:jc w:val="right"/>
              <w:rPr>
                <w:sz w:val="14"/>
                <w:szCs w:val="14"/>
              </w:rPr>
            </w:pPr>
            <w:r>
              <w:rPr>
                <w:noProof/>
                <w:sz w:val="14"/>
                <w:szCs w:val="14"/>
              </w:rPr>
              <w:t>225.70</w:t>
            </w:r>
          </w:p>
        </w:tc>
      </w:tr>
      <w:tr w:rsidR="00A2720C" w:rsidTr="00A2720C">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23.03</w:t>
            </w:r>
          </w:p>
        </w:tc>
        <w:tc>
          <w:tcPr>
            <w:tcW w:w="300" w:type="pct"/>
          </w:tcPr>
          <w:p w:rsidR="00DE38A2" w:rsidRPr="005E12E5" w:rsidRDefault="00DE38A2" w:rsidP="00227FC2">
            <w:pPr>
              <w:jc w:val="right"/>
              <w:rPr>
                <w:sz w:val="14"/>
                <w:szCs w:val="14"/>
              </w:rPr>
            </w:pPr>
            <w:r>
              <w:rPr>
                <w:noProof/>
                <w:sz w:val="14"/>
                <w:szCs w:val="14"/>
              </w:rPr>
              <w:t>0.33</w:t>
            </w:r>
          </w:p>
        </w:tc>
        <w:tc>
          <w:tcPr>
            <w:tcW w:w="401" w:type="pct"/>
          </w:tcPr>
          <w:p w:rsidR="00DE38A2" w:rsidRPr="005E12E5" w:rsidRDefault="00DE38A2" w:rsidP="00227FC2">
            <w:pPr>
              <w:jc w:val="right"/>
              <w:rPr>
                <w:sz w:val="14"/>
                <w:szCs w:val="14"/>
              </w:rPr>
            </w:pPr>
            <w:r>
              <w:rPr>
                <w:noProof/>
                <w:sz w:val="14"/>
                <w:szCs w:val="14"/>
              </w:rPr>
              <w:t>490.52</w:t>
            </w:r>
          </w:p>
        </w:tc>
        <w:tc>
          <w:tcPr>
            <w:tcW w:w="366" w:type="pct"/>
          </w:tcPr>
          <w:p w:rsidR="00DE38A2" w:rsidRPr="005E12E5" w:rsidRDefault="00DE38A2" w:rsidP="00227FC2">
            <w:pPr>
              <w:jc w:val="right"/>
              <w:rPr>
                <w:sz w:val="14"/>
                <w:szCs w:val="14"/>
              </w:rPr>
            </w:pPr>
            <w:r>
              <w:rPr>
                <w:noProof/>
                <w:sz w:val="14"/>
                <w:szCs w:val="14"/>
              </w:rPr>
              <w:t>285.48</w:t>
            </w:r>
          </w:p>
        </w:tc>
        <w:tc>
          <w:tcPr>
            <w:tcW w:w="368" w:type="pct"/>
          </w:tcPr>
          <w:p w:rsidR="00DE38A2" w:rsidRPr="005E12E5" w:rsidRDefault="00DE38A2" w:rsidP="00227FC2">
            <w:pPr>
              <w:jc w:val="right"/>
              <w:rPr>
                <w:sz w:val="14"/>
                <w:szCs w:val="14"/>
              </w:rPr>
            </w:pPr>
            <w:r>
              <w:rPr>
                <w:noProof/>
                <w:sz w:val="14"/>
                <w:szCs w:val="14"/>
              </w:rPr>
              <w:t>565.36</w:t>
            </w:r>
          </w:p>
        </w:tc>
        <w:tc>
          <w:tcPr>
            <w:tcW w:w="395" w:type="pct"/>
          </w:tcPr>
          <w:p w:rsidR="00DE38A2" w:rsidRPr="005E12E5" w:rsidRDefault="00DE38A2" w:rsidP="00227FC2">
            <w:pPr>
              <w:jc w:val="right"/>
              <w:rPr>
                <w:sz w:val="14"/>
                <w:szCs w:val="14"/>
              </w:rPr>
            </w:pPr>
            <w:r>
              <w:rPr>
                <w:noProof/>
                <w:sz w:val="14"/>
                <w:szCs w:val="14"/>
              </w:rPr>
              <w:t>210.64</w:t>
            </w:r>
          </w:p>
        </w:tc>
      </w:tr>
      <w:tr w:rsidR="00A2720C" w:rsidTr="00A2720C">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2.1827</w:t>
            </w:r>
          </w:p>
        </w:tc>
        <w:tc>
          <w:tcPr>
            <w:tcW w:w="354" w:type="pct"/>
          </w:tcPr>
          <w:p w:rsidR="00DE38A2" w:rsidRPr="005E12E5" w:rsidRDefault="00DE38A2" w:rsidP="00227FC2">
            <w:pPr>
              <w:jc w:val="right"/>
              <w:rPr>
                <w:sz w:val="14"/>
                <w:szCs w:val="14"/>
              </w:rPr>
            </w:pPr>
            <w:r>
              <w:rPr>
                <w:noProof/>
                <w:sz w:val="14"/>
                <w:szCs w:val="14"/>
              </w:rPr>
              <w:t>0.2</w:t>
            </w:r>
          </w:p>
        </w:tc>
        <w:tc>
          <w:tcPr>
            <w:tcW w:w="390" w:type="pct"/>
          </w:tcPr>
          <w:p w:rsidR="00DE38A2" w:rsidRPr="005E12E5" w:rsidRDefault="00DE38A2" w:rsidP="00227FC2">
            <w:pPr>
              <w:jc w:val="right"/>
              <w:rPr>
                <w:sz w:val="14"/>
                <w:szCs w:val="14"/>
              </w:rPr>
            </w:pPr>
            <w:r>
              <w:rPr>
                <w:noProof/>
                <w:sz w:val="14"/>
                <w:szCs w:val="14"/>
              </w:rPr>
              <w:t>0.2</w:t>
            </w:r>
          </w:p>
        </w:tc>
        <w:tc>
          <w:tcPr>
            <w:tcW w:w="343" w:type="pct"/>
          </w:tcPr>
          <w:p w:rsidR="00DE38A2" w:rsidRPr="005E12E5" w:rsidRDefault="00DE38A2" w:rsidP="00227FC2">
            <w:pPr>
              <w:jc w:val="right"/>
              <w:rPr>
                <w:sz w:val="14"/>
                <w:szCs w:val="14"/>
              </w:rPr>
            </w:pPr>
            <w:r>
              <w:rPr>
                <w:noProof/>
                <w:sz w:val="14"/>
                <w:szCs w:val="14"/>
              </w:rPr>
              <w:t>29.08</w:t>
            </w:r>
          </w:p>
        </w:tc>
        <w:tc>
          <w:tcPr>
            <w:tcW w:w="300" w:type="pct"/>
          </w:tcPr>
          <w:p w:rsidR="00DE38A2" w:rsidRPr="005E12E5" w:rsidRDefault="00DE38A2" w:rsidP="00227FC2">
            <w:pPr>
              <w:jc w:val="right"/>
              <w:rPr>
                <w:sz w:val="14"/>
                <w:szCs w:val="14"/>
              </w:rPr>
            </w:pPr>
            <w:r>
              <w:rPr>
                <w:noProof/>
                <w:sz w:val="14"/>
                <w:szCs w:val="14"/>
              </w:rPr>
              <w:t>0.38</w:t>
            </w:r>
          </w:p>
        </w:tc>
        <w:tc>
          <w:tcPr>
            <w:tcW w:w="401" w:type="pct"/>
          </w:tcPr>
          <w:p w:rsidR="00DE38A2" w:rsidRPr="005E12E5" w:rsidRDefault="00DE38A2" w:rsidP="00227FC2">
            <w:pPr>
              <w:jc w:val="right"/>
              <w:rPr>
                <w:sz w:val="14"/>
                <w:szCs w:val="14"/>
              </w:rPr>
            </w:pPr>
            <w:r>
              <w:rPr>
                <w:noProof/>
                <w:sz w:val="14"/>
                <w:szCs w:val="14"/>
              </w:rPr>
              <w:t>544.52</w:t>
            </w:r>
          </w:p>
        </w:tc>
        <w:tc>
          <w:tcPr>
            <w:tcW w:w="366" w:type="pct"/>
          </w:tcPr>
          <w:p w:rsidR="00DE38A2" w:rsidRPr="005E12E5" w:rsidRDefault="00DE38A2" w:rsidP="00227FC2">
            <w:pPr>
              <w:jc w:val="right"/>
              <w:rPr>
                <w:sz w:val="14"/>
                <w:szCs w:val="14"/>
              </w:rPr>
            </w:pPr>
            <w:r>
              <w:rPr>
                <w:noProof/>
                <w:sz w:val="14"/>
                <w:szCs w:val="14"/>
              </w:rPr>
              <w:t>231.48</w:t>
            </w:r>
          </w:p>
        </w:tc>
        <w:tc>
          <w:tcPr>
            <w:tcW w:w="368" w:type="pct"/>
          </w:tcPr>
          <w:p w:rsidR="00DE38A2" w:rsidRPr="005E12E5" w:rsidRDefault="00DE38A2" w:rsidP="00227FC2">
            <w:pPr>
              <w:jc w:val="right"/>
              <w:rPr>
                <w:sz w:val="14"/>
                <w:szCs w:val="14"/>
              </w:rPr>
            </w:pPr>
            <w:r>
              <w:rPr>
                <w:noProof/>
                <w:sz w:val="14"/>
                <w:szCs w:val="14"/>
              </w:rPr>
              <w:t>776.00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A2720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A2720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A2720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A2720C">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10.00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350.0000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18.000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320.00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776.00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18.000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18.000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82.9255</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8.6633</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10.45</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0.4</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37.12</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21.19</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78.35</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0.752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A2720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2720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2720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2720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2720C">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8A6" w:rsidRDefault="00A308A6" w:rsidP="0083774D">
      <w:r>
        <w:separator/>
      </w:r>
    </w:p>
    <w:p w:rsidR="00A308A6" w:rsidRDefault="00A308A6"/>
    <w:p w:rsidR="00A308A6" w:rsidRDefault="00A308A6"/>
    <w:p w:rsidR="00A308A6" w:rsidRDefault="00A308A6" w:rsidP="006D09DA"/>
    <w:p w:rsidR="00A308A6" w:rsidRDefault="00A308A6" w:rsidP="00521590"/>
    <w:p w:rsidR="00A308A6" w:rsidRDefault="00A308A6"/>
    <w:p w:rsidR="00A308A6" w:rsidRDefault="00A308A6"/>
    <w:p w:rsidR="00A308A6" w:rsidRDefault="00A308A6"/>
    <w:p w:rsidR="00A308A6" w:rsidRDefault="00A308A6"/>
    <w:p w:rsidR="00A308A6" w:rsidRDefault="00A308A6"/>
    <w:p w:rsidR="00A308A6" w:rsidRDefault="00A308A6"/>
    <w:p w:rsidR="00A308A6" w:rsidRDefault="00A308A6"/>
  </w:endnote>
  <w:endnote w:type="continuationSeparator" w:id="0">
    <w:p w:rsidR="00A308A6" w:rsidRDefault="00A308A6" w:rsidP="0083774D">
      <w:r>
        <w:continuationSeparator/>
      </w:r>
    </w:p>
    <w:p w:rsidR="00A308A6" w:rsidRDefault="00A308A6"/>
    <w:p w:rsidR="00A308A6" w:rsidRDefault="00A308A6"/>
    <w:p w:rsidR="00A308A6" w:rsidRDefault="00A308A6" w:rsidP="006D09DA"/>
    <w:p w:rsidR="00A308A6" w:rsidRDefault="00A308A6" w:rsidP="00521590"/>
    <w:p w:rsidR="00A308A6" w:rsidRDefault="00A308A6"/>
    <w:p w:rsidR="00A308A6" w:rsidRDefault="00A308A6"/>
    <w:p w:rsidR="00A308A6" w:rsidRDefault="00A308A6"/>
    <w:p w:rsidR="00A308A6" w:rsidRDefault="00A308A6"/>
    <w:p w:rsidR="00A308A6" w:rsidRDefault="00A308A6"/>
    <w:p w:rsidR="00A308A6" w:rsidRDefault="00A308A6"/>
    <w:p w:rsidR="00A308A6" w:rsidRDefault="00A308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C955A9">
      <w:rPr>
        <w:noProof/>
        <w:sz w:val="16"/>
      </w:rPr>
      <w:t>October 5, 2023 at 6:16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C955A9">
      <w:rPr>
        <w:noProof/>
        <w:sz w:val="16"/>
      </w:rPr>
      <w:t>17</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8A6" w:rsidRDefault="00A308A6" w:rsidP="0083774D">
      <w:r>
        <w:separator/>
      </w:r>
    </w:p>
    <w:p w:rsidR="00A308A6" w:rsidRDefault="00A308A6"/>
    <w:p w:rsidR="00A308A6" w:rsidRDefault="00A308A6"/>
    <w:p w:rsidR="00A308A6" w:rsidRDefault="00A308A6" w:rsidP="006D09DA"/>
    <w:p w:rsidR="00A308A6" w:rsidRDefault="00A308A6" w:rsidP="00521590"/>
    <w:p w:rsidR="00A308A6" w:rsidRDefault="00A308A6"/>
    <w:p w:rsidR="00A308A6" w:rsidRDefault="00A308A6"/>
    <w:p w:rsidR="00A308A6" w:rsidRDefault="00A308A6"/>
    <w:p w:rsidR="00A308A6" w:rsidRDefault="00A308A6"/>
    <w:p w:rsidR="00A308A6" w:rsidRDefault="00A308A6"/>
    <w:p w:rsidR="00A308A6" w:rsidRDefault="00A308A6"/>
    <w:p w:rsidR="00A308A6" w:rsidRDefault="00A308A6"/>
  </w:footnote>
  <w:footnote w:type="continuationSeparator" w:id="0">
    <w:p w:rsidR="00A308A6" w:rsidRDefault="00A308A6" w:rsidP="0083774D">
      <w:r>
        <w:continuationSeparator/>
      </w:r>
    </w:p>
    <w:p w:rsidR="00A308A6" w:rsidRDefault="00A308A6"/>
    <w:p w:rsidR="00A308A6" w:rsidRDefault="00A308A6"/>
    <w:p w:rsidR="00A308A6" w:rsidRDefault="00A308A6" w:rsidP="006D09DA"/>
    <w:p w:rsidR="00A308A6" w:rsidRDefault="00A308A6" w:rsidP="00521590"/>
    <w:p w:rsidR="00A308A6" w:rsidRDefault="00A308A6"/>
    <w:p w:rsidR="00A308A6" w:rsidRDefault="00A308A6"/>
    <w:p w:rsidR="00A308A6" w:rsidRDefault="00A308A6"/>
    <w:p w:rsidR="00A308A6" w:rsidRDefault="00A308A6"/>
    <w:p w:rsidR="00A308A6" w:rsidRDefault="00A308A6"/>
    <w:p w:rsidR="00A308A6" w:rsidRDefault="00A308A6"/>
    <w:p w:rsidR="00A308A6" w:rsidRDefault="00A308A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245 ГC - 215,9 для ТП</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2720C"/>
    <w:rsid w:val="00A30311"/>
    <w:rsid w:val="00A30594"/>
    <w:rsid w:val="00A308A6"/>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5A9"/>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ADD6847F-AD4E-4FB4-884E-806417F1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17</Pages>
  <Words>1703</Words>
  <Characters>9713</Characters>
  <Application>Microsoft Office Word</Application>
  <DocSecurity>0</DocSecurity>
  <Lines>80</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2023-10-05T12:16:00Z</dcterms:created>
  <dcterms:modified xsi:type="dcterms:W3CDTF">2023-10-05T12:16:00Z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