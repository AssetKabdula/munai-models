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2737</w:t>
      </w:r>
    </w:p>
    <w:p w:rsidR="00873527" w:rsidRPr="00AD4848" w:rsidRDefault="00873527" w:rsidP="003145F9">
      <w:pPr>
        <w:autoSpaceDE w:val="0"/>
        <w:autoSpaceDN w:val="0"/>
        <w:adjustRightInd w:val="0"/>
        <w:rPr>
          <w:rFonts w:asciiTheme="minorHAnsi" w:hAnsiTheme="minorHAnsi"/>
          <w:noProof/>
          <w:sz w:val="16"/>
          <w:lang w:val="ru-RU"/>
        </w:rPr>
      </w:pPr>
      <w:r w:rsidRPr="002268CB">
        <w:rPr>
          <w:rFonts w:asciiTheme="minorHAnsi" w:hAnsiTheme="minorHAnsi" w:cs="Arial"/>
          <w:sz w:val="14"/>
          <w:szCs w:val="14"/>
        </w:rPr>
        <w:t>Wellbore</w:t>
      </w:r>
      <w:r w:rsidRPr="00AD4848">
        <w:rPr>
          <w:rFonts w:asciiTheme="minorHAnsi" w:hAnsiTheme="minorHAnsi" w:cs="Arial"/>
          <w:sz w:val="14"/>
          <w:szCs w:val="14"/>
          <w:lang w:val="ru-RU"/>
        </w:rPr>
        <w:t xml:space="preserve">: </w:t>
      </w:r>
      <w:r w:rsidRPr="00AD4848">
        <w:rPr>
          <w:rFonts w:asciiTheme="minorHAnsi" w:hAnsiTheme="minorHAnsi"/>
          <w:noProof/>
          <w:sz w:val="16"/>
          <w:lang w:val="ru-RU"/>
        </w:rPr>
        <w:t>2737</w:t>
      </w:r>
    </w:p>
    <w:p w:rsidR="00873527" w:rsidRPr="00AD4848" w:rsidRDefault="00873527" w:rsidP="003145F9">
      <w:pPr>
        <w:autoSpaceDE w:val="0"/>
        <w:autoSpaceDN w:val="0"/>
        <w:adjustRightInd w:val="0"/>
        <w:rPr>
          <w:rFonts w:asciiTheme="minorHAnsi" w:hAnsiTheme="minorHAnsi" w:cs="Arial"/>
          <w:sz w:val="14"/>
          <w:szCs w:val="14"/>
          <w:lang w:val="ru-RU"/>
        </w:rPr>
      </w:pPr>
      <w:r w:rsidRPr="00861B9A">
        <w:rPr>
          <w:rFonts w:asciiTheme="minorHAnsi" w:hAnsiTheme="minorHAnsi"/>
          <w:noProof/>
          <w:sz w:val="14"/>
        </w:rPr>
        <w:t>Design</w:t>
      </w:r>
      <w:r w:rsidRPr="00AD4848">
        <w:rPr>
          <w:rFonts w:asciiTheme="minorHAnsi" w:hAnsiTheme="minorHAnsi"/>
          <w:noProof/>
          <w:sz w:val="16"/>
          <w:lang w:val="ru-RU"/>
        </w:rPr>
        <w:t>: План с полкой рев 02</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2159</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AD4848">
        <w:rPr>
          <w:rFonts w:asciiTheme="minorHAnsi" w:hAnsiTheme="minorHAnsi"/>
          <w:noProof/>
          <w:sz w:val="28"/>
        </w:rPr>
        <w:t>October 5, 2023 at 5:35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745ED2">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Молдабек</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2737 new</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2737</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2737</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с полкой рев 02</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2159</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404.00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355.85</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0.00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0m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Onshore</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745ED2" w:rsidTr="00745ED2">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30</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1170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14</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745ED2" w:rsidTr="00745ED2">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224.41</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39.55</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745ED2" w:rsidTr="00745ED2">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404</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244</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0.36</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36.61</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745ED2" w:rsidTr="00745ED2">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346.566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346.57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745ED2" w:rsidTr="00745ED2">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382.57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745ED2" w:rsidTr="00745ED2">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392.97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149.77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745ED2" w:rsidTr="00745ED2">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393.88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170.69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745ED2" w:rsidTr="00745ED2">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403.59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103.53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745ED2" w:rsidTr="00745ED2">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215.9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745ED2" w:rsidTr="00745ED2">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745ED2" w:rsidTr="00745ED2">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745ED2" w:rsidTr="00745ED2">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404</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0.752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lastRenderedPageBreak/>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745ED2" w:rsidTr="00745ED2">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160.00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745ED2" w:rsidTr="00745ED2">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465.00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149.53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247.63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3.932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259.84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271.40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300.73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282.74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320.76</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49.65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302.67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4.514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0.294</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311.94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105.90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105.91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0.266</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358.22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4.854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0.238</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327.72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131.40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0.217</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66.83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334.13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0.201</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358.52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0.188</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358.61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343.83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5.388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173.31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0.179</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79.72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358.70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5.499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0.172</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358.78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5.602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0.167</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0.165</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467.38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350.23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0.164</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351.50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353.07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353.59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354.64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355.16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745ED2" w:rsidTr="00745ED2">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767.06</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355.46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4.444</w:t>
            </w: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30.000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355.85</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1.12</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2737</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2737</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 xml:space="preserve">215,9 </w:t>
            </w:r>
            <w:proofErr w:type="spellStart"/>
            <w:r>
              <w:rPr>
                <w:rFonts w:asciiTheme="minorHAnsi" w:hAnsiTheme="minorHAnsi"/>
                <w:sz w:val="14"/>
                <w:lang w:eastAsia="x-none"/>
              </w:rPr>
              <w:t>мм</w:t>
            </w:r>
            <w:proofErr w:type="spellEnd"/>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404.00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28.000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9.50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160.00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417.00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4.1670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2.00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745ED2" w:rsidTr="00745ED2">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0.36</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80.72</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15.55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0.00</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17.52</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0.00</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2.67</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2.35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AD4848"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745ED2" w:rsidTr="00745ED2">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9.45</w:t>
            </w:r>
          </w:p>
        </w:tc>
        <w:tc>
          <w:tcPr>
            <w:tcW w:w="300" w:type="pct"/>
          </w:tcPr>
          <w:p w:rsidR="00DE38A2" w:rsidRPr="005E12E5" w:rsidRDefault="00DE38A2" w:rsidP="00227FC2">
            <w:pPr>
              <w:jc w:val="right"/>
              <w:rPr>
                <w:sz w:val="14"/>
                <w:szCs w:val="14"/>
              </w:rPr>
            </w:pPr>
            <w:r>
              <w:rPr>
                <w:noProof/>
                <w:sz w:val="14"/>
                <w:szCs w:val="14"/>
              </w:rPr>
              <w:t>0.03</w:t>
            </w:r>
          </w:p>
        </w:tc>
        <w:tc>
          <w:tcPr>
            <w:tcW w:w="401" w:type="pct"/>
          </w:tcPr>
          <w:p w:rsidR="00DE38A2" w:rsidRPr="005E12E5" w:rsidRDefault="00DE38A2" w:rsidP="00227FC2">
            <w:pPr>
              <w:jc w:val="right"/>
              <w:rPr>
                <w:sz w:val="14"/>
                <w:szCs w:val="14"/>
              </w:rPr>
            </w:pPr>
            <w:r>
              <w:rPr>
                <w:noProof/>
                <w:sz w:val="14"/>
                <w:szCs w:val="14"/>
              </w:rPr>
              <w:t>289.88</w:t>
            </w:r>
          </w:p>
        </w:tc>
        <w:tc>
          <w:tcPr>
            <w:tcW w:w="366" w:type="pct"/>
          </w:tcPr>
          <w:p w:rsidR="00DE38A2" w:rsidRPr="005E12E5" w:rsidRDefault="00DE38A2" w:rsidP="00227FC2">
            <w:pPr>
              <w:jc w:val="right"/>
              <w:rPr>
                <w:sz w:val="14"/>
                <w:szCs w:val="14"/>
              </w:rPr>
            </w:pPr>
            <w:r>
              <w:rPr>
                <w:noProof/>
                <w:sz w:val="14"/>
                <w:szCs w:val="14"/>
              </w:rPr>
              <w:t>114.12</w:t>
            </w:r>
          </w:p>
        </w:tc>
        <w:tc>
          <w:tcPr>
            <w:tcW w:w="368" w:type="pct"/>
          </w:tcPr>
          <w:p w:rsidR="00DE38A2" w:rsidRPr="005E12E5" w:rsidRDefault="00DE38A2" w:rsidP="00227FC2">
            <w:pPr>
              <w:jc w:val="right"/>
              <w:rPr>
                <w:sz w:val="14"/>
                <w:szCs w:val="14"/>
              </w:rPr>
            </w:pPr>
            <w:r>
              <w:rPr>
                <w:noProof/>
                <w:sz w:val="14"/>
                <w:szCs w:val="14"/>
              </w:rPr>
              <w:t>404.00</w:t>
            </w:r>
          </w:p>
        </w:tc>
        <w:tc>
          <w:tcPr>
            <w:tcW w:w="395" w:type="pct"/>
          </w:tcPr>
          <w:p w:rsidR="00DE38A2" w:rsidRPr="005E12E5" w:rsidRDefault="00DE38A2" w:rsidP="00227FC2">
            <w:pPr>
              <w:jc w:val="right"/>
              <w:rPr>
                <w:sz w:val="14"/>
                <w:szCs w:val="14"/>
              </w:rPr>
            </w:pPr>
            <w:r>
              <w:rPr>
                <w:noProof/>
                <w:sz w:val="14"/>
                <w:szCs w:val="14"/>
              </w:rPr>
              <w:t>0.00</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14.47</w:t>
            </w:r>
          </w:p>
        </w:tc>
        <w:tc>
          <w:tcPr>
            <w:tcW w:w="300" w:type="pct"/>
          </w:tcPr>
          <w:p w:rsidR="00DE38A2" w:rsidRPr="005E12E5" w:rsidRDefault="00DE38A2" w:rsidP="00227FC2">
            <w:pPr>
              <w:jc w:val="right"/>
              <w:rPr>
                <w:sz w:val="14"/>
                <w:szCs w:val="14"/>
              </w:rPr>
            </w:pPr>
            <w:r>
              <w:rPr>
                <w:noProof/>
                <w:sz w:val="14"/>
                <w:szCs w:val="14"/>
              </w:rPr>
              <w:t>0.05</w:t>
            </w:r>
          </w:p>
        </w:tc>
        <w:tc>
          <w:tcPr>
            <w:tcW w:w="401" w:type="pct"/>
          </w:tcPr>
          <w:p w:rsidR="00DE38A2" w:rsidRPr="005E12E5" w:rsidRDefault="00DE38A2" w:rsidP="00227FC2">
            <w:pPr>
              <w:jc w:val="right"/>
              <w:rPr>
                <w:sz w:val="14"/>
                <w:szCs w:val="14"/>
              </w:rPr>
            </w:pPr>
            <w:r>
              <w:rPr>
                <w:noProof/>
                <w:sz w:val="14"/>
                <w:szCs w:val="14"/>
              </w:rPr>
              <w:t>346.57</w:t>
            </w:r>
          </w:p>
        </w:tc>
        <w:tc>
          <w:tcPr>
            <w:tcW w:w="366" w:type="pct"/>
          </w:tcPr>
          <w:p w:rsidR="00DE38A2" w:rsidRPr="005E12E5" w:rsidRDefault="00DE38A2" w:rsidP="00227FC2">
            <w:pPr>
              <w:jc w:val="right"/>
              <w:rPr>
                <w:sz w:val="14"/>
                <w:szCs w:val="14"/>
              </w:rPr>
            </w:pPr>
            <w:r>
              <w:rPr>
                <w:noProof/>
                <w:sz w:val="14"/>
                <w:szCs w:val="14"/>
              </w:rPr>
              <w:t>57.43</w:t>
            </w:r>
          </w:p>
        </w:tc>
        <w:tc>
          <w:tcPr>
            <w:tcW w:w="368" w:type="pct"/>
          </w:tcPr>
          <w:p w:rsidR="00DE38A2" w:rsidRPr="005E12E5" w:rsidRDefault="00DE38A2" w:rsidP="00227FC2">
            <w:pPr>
              <w:jc w:val="right"/>
              <w:rPr>
                <w:sz w:val="14"/>
                <w:szCs w:val="14"/>
              </w:rPr>
            </w:pPr>
            <w:r>
              <w:rPr>
                <w:noProof/>
                <w:sz w:val="14"/>
                <w:szCs w:val="14"/>
              </w:rPr>
              <w:t>404.00</w:t>
            </w:r>
          </w:p>
        </w:tc>
        <w:tc>
          <w:tcPr>
            <w:tcW w:w="395" w:type="pct"/>
          </w:tcPr>
          <w:p w:rsidR="00DE38A2" w:rsidRPr="005E12E5" w:rsidRDefault="00DE38A2" w:rsidP="00227FC2">
            <w:pPr>
              <w:jc w:val="right"/>
              <w:rPr>
                <w:sz w:val="14"/>
                <w:szCs w:val="14"/>
              </w:rPr>
            </w:pPr>
            <w:r>
              <w:rPr>
                <w:noProof/>
                <w:sz w:val="14"/>
                <w:szCs w:val="14"/>
              </w:rPr>
              <w:t>0.00</w:t>
            </w:r>
          </w:p>
        </w:tc>
      </w:tr>
      <w:tr w:rsidR="00745ED2" w:rsidTr="00745ED2">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6.7496</w:t>
            </w:r>
          </w:p>
        </w:tc>
        <w:tc>
          <w:tcPr>
            <w:tcW w:w="354" w:type="pct"/>
          </w:tcPr>
          <w:p w:rsidR="00DE38A2" w:rsidRPr="005E12E5" w:rsidRDefault="00DE38A2" w:rsidP="00227FC2">
            <w:pPr>
              <w:jc w:val="right"/>
              <w:rPr>
                <w:sz w:val="14"/>
                <w:szCs w:val="14"/>
              </w:rPr>
            </w:pPr>
            <w:r>
              <w:rPr>
                <w:noProof/>
                <w:sz w:val="14"/>
                <w:szCs w:val="14"/>
              </w:rPr>
              <w:t>0.4</w:t>
            </w:r>
          </w:p>
        </w:tc>
        <w:tc>
          <w:tcPr>
            <w:tcW w:w="390" w:type="pct"/>
          </w:tcPr>
          <w:p w:rsidR="00DE38A2" w:rsidRPr="005E12E5" w:rsidRDefault="00DE38A2" w:rsidP="00227FC2">
            <w:pPr>
              <w:jc w:val="right"/>
              <w:rPr>
                <w:sz w:val="14"/>
                <w:szCs w:val="14"/>
              </w:rPr>
            </w:pPr>
            <w:r>
              <w:rPr>
                <w:noProof/>
                <w:sz w:val="14"/>
                <w:szCs w:val="14"/>
              </w:rPr>
              <w:t>0.1</w:t>
            </w:r>
          </w:p>
        </w:tc>
        <w:tc>
          <w:tcPr>
            <w:tcW w:w="343" w:type="pct"/>
          </w:tcPr>
          <w:p w:rsidR="00DE38A2" w:rsidRPr="005E12E5" w:rsidRDefault="00DE38A2" w:rsidP="00227FC2">
            <w:pPr>
              <w:jc w:val="right"/>
              <w:rPr>
                <w:sz w:val="14"/>
                <w:szCs w:val="14"/>
              </w:rPr>
            </w:pPr>
            <w:r>
              <w:rPr>
                <w:noProof/>
                <w:sz w:val="14"/>
                <w:szCs w:val="14"/>
              </w:rPr>
              <w:t>6.80</w:t>
            </w:r>
          </w:p>
        </w:tc>
        <w:tc>
          <w:tcPr>
            <w:tcW w:w="300" w:type="pct"/>
          </w:tcPr>
          <w:p w:rsidR="00DE38A2" w:rsidRPr="005E12E5" w:rsidRDefault="00DE38A2" w:rsidP="00227FC2">
            <w:pPr>
              <w:jc w:val="right"/>
              <w:rPr>
                <w:sz w:val="14"/>
                <w:szCs w:val="14"/>
              </w:rPr>
            </w:pPr>
            <w:r>
              <w:rPr>
                <w:noProof/>
                <w:sz w:val="14"/>
                <w:szCs w:val="14"/>
              </w:rPr>
              <w:t>0.01</w:t>
            </w:r>
          </w:p>
        </w:tc>
        <w:tc>
          <w:tcPr>
            <w:tcW w:w="401" w:type="pct"/>
          </w:tcPr>
          <w:p w:rsidR="00DE38A2" w:rsidRPr="005E12E5" w:rsidRDefault="00DE38A2" w:rsidP="00227FC2">
            <w:pPr>
              <w:jc w:val="right"/>
              <w:rPr>
                <w:sz w:val="14"/>
                <w:szCs w:val="14"/>
              </w:rPr>
            </w:pPr>
            <w:r>
              <w:rPr>
                <w:noProof/>
                <w:sz w:val="14"/>
                <w:szCs w:val="14"/>
              </w:rPr>
              <w:t>178.72</w:t>
            </w:r>
          </w:p>
        </w:tc>
        <w:tc>
          <w:tcPr>
            <w:tcW w:w="366" w:type="pct"/>
          </w:tcPr>
          <w:p w:rsidR="00DE38A2" w:rsidRPr="005E12E5" w:rsidRDefault="00DE38A2" w:rsidP="00227FC2">
            <w:pPr>
              <w:jc w:val="right"/>
              <w:rPr>
                <w:sz w:val="14"/>
                <w:szCs w:val="14"/>
              </w:rPr>
            </w:pPr>
            <w:r>
              <w:rPr>
                <w:noProof/>
                <w:sz w:val="14"/>
                <w:szCs w:val="14"/>
              </w:rPr>
              <w:t>225.28</w:t>
            </w:r>
          </w:p>
        </w:tc>
        <w:tc>
          <w:tcPr>
            <w:tcW w:w="368" w:type="pct"/>
          </w:tcPr>
          <w:p w:rsidR="00DE38A2" w:rsidRPr="005E12E5" w:rsidRDefault="00DE38A2" w:rsidP="00227FC2">
            <w:pPr>
              <w:jc w:val="right"/>
              <w:rPr>
                <w:sz w:val="14"/>
                <w:szCs w:val="14"/>
              </w:rPr>
            </w:pPr>
            <w:r>
              <w:rPr>
                <w:noProof/>
                <w:sz w:val="14"/>
                <w:szCs w:val="14"/>
              </w:rPr>
              <w:t>207.89</w:t>
            </w:r>
          </w:p>
        </w:tc>
        <w:tc>
          <w:tcPr>
            <w:tcW w:w="395" w:type="pct"/>
          </w:tcPr>
          <w:p w:rsidR="00DE38A2" w:rsidRPr="005E12E5" w:rsidRDefault="00DE38A2" w:rsidP="00227FC2">
            <w:pPr>
              <w:jc w:val="right"/>
              <w:rPr>
                <w:sz w:val="14"/>
                <w:szCs w:val="14"/>
              </w:rPr>
            </w:pPr>
            <w:r>
              <w:rPr>
                <w:noProof/>
                <w:sz w:val="14"/>
                <w:szCs w:val="14"/>
              </w:rPr>
              <w:t>196.11</w:t>
            </w:r>
          </w:p>
        </w:tc>
      </w:tr>
      <w:tr w:rsidR="00745ED2" w:rsidTr="00745ED2">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6.92</w:t>
            </w:r>
          </w:p>
        </w:tc>
        <w:tc>
          <w:tcPr>
            <w:tcW w:w="300" w:type="pct"/>
          </w:tcPr>
          <w:p w:rsidR="00DE38A2" w:rsidRPr="005E12E5" w:rsidRDefault="00DE38A2" w:rsidP="00227FC2">
            <w:pPr>
              <w:jc w:val="right"/>
              <w:rPr>
                <w:sz w:val="14"/>
                <w:szCs w:val="14"/>
              </w:rPr>
            </w:pPr>
            <w:r>
              <w:rPr>
                <w:noProof/>
                <w:sz w:val="14"/>
                <w:szCs w:val="14"/>
              </w:rPr>
              <w:t>0.02</w:t>
            </w:r>
          </w:p>
        </w:tc>
        <w:tc>
          <w:tcPr>
            <w:tcW w:w="401" w:type="pct"/>
          </w:tcPr>
          <w:p w:rsidR="00DE38A2" w:rsidRPr="005E12E5" w:rsidRDefault="00DE38A2" w:rsidP="00227FC2">
            <w:pPr>
              <w:jc w:val="right"/>
              <w:rPr>
                <w:sz w:val="14"/>
                <w:szCs w:val="14"/>
              </w:rPr>
            </w:pPr>
            <w:r>
              <w:rPr>
                <w:noProof/>
                <w:sz w:val="14"/>
                <w:szCs w:val="14"/>
              </w:rPr>
              <w:t>187.25</w:t>
            </w:r>
          </w:p>
        </w:tc>
        <w:tc>
          <w:tcPr>
            <w:tcW w:w="366" w:type="pct"/>
          </w:tcPr>
          <w:p w:rsidR="00DE38A2" w:rsidRPr="005E12E5" w:rsidRDefault="00DE38A2" w:rsidP="00227FC2">
            <w:pPr>
              <w:jc w:val="right"/>
              <w:rPr>
                <w:sz w:val="14"/>
                <w:szCs w:val="14"/>
              </w:rPr>
            </w:pPr>
            <w:r>
              <w:rPr>
                <w:noProof/>
                <w:sz w:val="14"/>
                <w:szCs w:val="14"/>
              </w:rPr>
              <w:t>216.75</w:t>
            </w:r>
          </w:p>
        </w:tc>
        <w:tc>
          <w:tcPr>
            <w:tcW w:w="368" w:type="pct"/>
          </w:tcPr>
          <w:p w:rsidR="00DE38A2" w:rsidRPr="005E12E5" w:rsidRDefault="00DE38A2" w:rsidP="00227FC2">
            <w:pPr>
              <w:jc w:val="right"/>
              <w:rPr>
                <w:sz w:val="14"/>
                <w:szCs w:val="14"/>
              </w:rPr>
            </w:pPr>
            <w:r>
              <w:rPr>
                <w:noProof/>
                <w:sz w:val="14"/>
                <w:szCs w:val="14"/>
              </w:rPr>
              <w:t>221.60</w:t>
            </w:r>
          </w:p>
        </w:tc>
        <w:tc>
          <w:tcPr>
            <w:tcW w:w="395" w:type="pct"/>
          </w:tcPr>
          <w:p w:rsidR="00DE38A2" w:rsidRPr="005E12E5" w:rsidRDefault="00DE38A2" w:rsidP="00227FC2">
            <w:pPr>
              <w:jc w:val="right"/>
              <w:rPr>
                <w:sz w:val="14"/>
                <w:szCs w:val="14"/>
              </w:rPr>
            </w:pPr>
            <w:r>
              <w:rPr>
                <w:noProof/>
                <w:sz w:val="14"/>
                <w:szCs w:val="14"/>
              </w:rPr>
              <w:t>182.40</w:t>
            </w:r>
          </w:p>
        </w:tc>
      </w:tr>
      <w:tr w:rsidR="00745ED2" w:rsidTr="00745ED2">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1.8959</w:t>
            </w:r>
          </w:p>
        </w:tc>
        <w:tc>
          <w:tcPr>
            <w:tcW w:w="354" w:type="pct"/>
          </w:tcPr>
          <w:p w:rsidR="00DE38A2" w:rsidRPr="005E12E5" w:rsidRDefault="00DE38A2" w:rsidP="00227FC2">
            <w:pPr>
              <w:jc w:val="right"/>
              <w:rPr>
                <w:sz w:val="14"/>
                <w:szCs w:val="14"/>
              </w:rPr>
            </w:pPr>
            <w:r>
              <w:rPr>
                <w:noProof/>
                <w:sz w:val="14"/>
                <w:szCs w:val="14"/>
              </w:rPr>
              <w:t>0.1</w:t>
            </w:r>
          </w:p>
        </w:tc>
        <w:tc>
          <w:tcPr>
            <w:tcW w:w="390" w:type="pct"/>
          </w:tcPr>
          <w:p w:rsidR="00DE38A2" w:rsidRPr="005E12E5" w:rsidRDefault="00DE38A2" w:rsidP="00227FC2">
            <w:pPr>
              <w:jc w:val="right"/>
              <w:rPr>
                <w:sz w:val="14"/>
                <w:szCs w:val="14"/>
              </w:rPr>
            </w:pPr>
            <w:r>
              <w:rPr>
                <w:noProof/>
                <w:sz w:val="14"/>
                <w:szCs w:val="14"/>
              </w:rPr>
              <w:t>0.1</w:t>
            </w:r>
          </w:p>
        </w:tc>
        <w:tc>
          <w:tcPr>
            <w:tcW w:w="343" w:type="pct"/>
          </w:tcPr>
          <w:p w:rsidR="00DE38A2" w:rsidRPr="005E12E5" w:rsidRDefault="00DE38A2" w:rsidP="00227FC2">
            <w:pPr>
              <w:jc w:val="right"/>
              <w:rPr>
                <w:sz w:val="14"/>
                <w:szCs w:val="14"/>
              </w:rPr>
            </w:pPr>
            <w:r>
              <w:rPr>
                <w:noProof/>
                <w:sz w:val="14"/>
                <w:szCs w:val="14"/>
              </w:rPr>
              <w:t>11.80</w:t>
            </w:r>
          </w:p>
        </w:tc>
        <w:tc>
          <w:tcPr>
            <w:tcW w:w="300" w:type="pct"/>
          </w:tcPr>
          <w:p w:rsidR="00DE38A2" w:rsidRPr="005E12E5" w:rsidRDefault="00DE38A2" w:rsidP="00227FC2">
            <w:pPr>
              <w:jc w:val="right"/>
              <w:rPr>
                <w:sz w:val="14"/>
                <w:szCs w:val="14"/>
              </w:rPr>
            </w:pPr>
            <w:r>
              <w:rPr>
                <w:noProof/>
                <w:sz w:val="14"/>
                <w:szCs w:val="14"/>
              </w:rPr>
              <w:t>0.04</w:t>
            </w:r>
          </w:p>
        </w:tc>
        <w:tc>
          <w:tcPr>
            <w:tcW w:w="401" w:type="pct"/>
          </w:tcPr>
          <w:p w:rsidR="00DE38A2" w:rsidRPr="005E12E5" w:rsidRDefault="00DE38A2" w:rsidP="00227FC2">
            <w:pPr>
              <w:jc w:val="right"/>
              <w:rPr>
                <w:sz w:val="14"/>
                <w:szCs w:val="14"/>
              </w:rPr>
            </w:pPr>
            <w:r>
              <w:rPr>
                <w:noProof/>
                <w:sz w:val="14"/>
                <w:szCs w:val="14"/>
              </w:rPr>
              <w:t>346.57</w:t>
            </w:r>
          </w:p>
        </w:tc>
        <w:tc>
          <w:tcPr>
            <w:tcW w:w="366" w:type="pct"/>
          </w:tcPr>
          <w:p w:rsidR="00DE38A2" w:rsidRPr="005E12E5" w:rsidRDefault="00DE38A2" w:rsidP="00227FC2">
            <w:pPr>
              <w:jc w:val="right"/>
              <w:rPr>
                <w:sz w:val="14"/>
                <w:szCs w:val="14"/>
              </w:rPr>
            </w:pPr>
            <w:r>
              <w:rPr>
                <w:noProof/>
                <w:sz w:val="14"/>
                <w:szCs w:val="14"/>
              </w:rPr>
              <w:t>57.43</w:t>
            </w:r>
          </w:p>
        </w:tc>
        <w:tc>
          <w:tcPr>
            <w:tcW w:w="368" w:type="pct"/>
          </w:tcPr>
          <w:p w:rsidR="00DE38A2" w:rsidRPr="005E12E5" w:rsidRDefault="00DE38A2" w:rsidP="00227FC2">
            <w:pPr>
              <w:jc w:val="right"/>
              <w:rPr>
                <w:sz w:val="14"/>
                <w:szCs w:val="14"/>
              </w:rPr>
            </w:pPr>
            <w:r>
              <w:rPr>
                <w:noProof/>
                <w:sz w:val="14"/>
                <w:szCs w:val="14"/>
              </w:rPr>
              <w:t>404.00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745ED2">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745ED2">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745ED2">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745ED2">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6.8046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340.0000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28.000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160.00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417.00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28.000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28.000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94.7333</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21.3277</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22.51</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1.4</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57.74</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81.14</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192.89</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0.752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745ED2">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745ED2">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745ED2">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745ED2">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745ED2">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D48" w:rsidRDefault="00EB3D48" w:rsidP="0083774D">
      <w:r>
        <w:separator/>
      </w:r>
    </w:p>
    <w:p w:rsidR="00EB3D48" w:rsidRDefault="00EB3D48"/>
    <w:p w:rsidR="00EB3D48" w:rsidRDefault="00EB3D48"/>
    <w:p w:rsidR="00EB3D48" w:rsidRDefault="00EB3D48" w:rsidP="006D09DA"/>
    <w:p w:rsidR="00EB3D48" w:rsidRDefault="00EB3D48" w:rsidP="00521590"/>
    <w:p w:rsidR="00EB3D48" w:rsidRDefault="00EB3D48"/>
    <w:p w:rsidR="00EB3D48" w:rsidRDefault="00EB3D48"/>
    <w:p w:rsidR="00EB3D48" w:rsidRDefault="00EB3D48"/>
    <w:p w:rsidR="00EB3D48" w:rsidRDefault="00EB3D48"/>
    <w:p w:rsidR="00EB3D48" w:rsidRDefault="00EB3D48"/>
    <w:p w:rsidR="00EB3D48" w:rsidRDefault="00EB3D48"/>
    <w:p w:rsidR="00EB3D48" w:rsidRDefault="00EB3D48"/>
  </w:endnote>
  <w:endnote w:type="continuationSeparator" w:id="0">
    <w:p w:rsidR="00EB3D48" w:rsidRDefault="00EB3D48" w:rsidP="0083774D">
      <w:r>
        <w:continuationSeparator/>
      </w:r>
    </w:p>
    <w:p w:rsidR="00EB3D48" w:rsidRDefault="00EB3D48"/>
    <w:p w:rsidR="00EB3D48" w:rsidRDefault="00EB3D48"/>
    <w:p w:rsidR="00EB3D48" w:rsidRDefault="00EB3D48" w:rsidP="006D09DA"/>
    <w:p w:rsidR="00EB3D48" w:rsidRDefault="00EB3D48" w:rsidP="00521590"/>
    <w:p w:rsidR="00EB3D48" w:rsidRDefault="00EB3D48"/>
    <w:p w:rsidR="00EB3D48" w:rsidRDefault="00EB3D48"/>
    <w:p w:rsidR="00EB3D48" w:rsidRDefault="00EB3D48"/>
    <w:p w:rsidR="00EB3D48" w:rsidRDefault="00EB3D48"/>
    <w:p w:rsidR="00EB3D48" w:rsidRDefault="00EB3D48"/>
    <w:p w:rsidR="00EB3D48" w:rsidRDefault="00EB3D48"/>
    <w:p w:rsidR="00EB3D48" w:rsidRDefault="00EB3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AD4848">
      <w:rPr>
        <w:noProof/>
        <w:sz w:val="16"/>
      </w:rPr>
      <w:t>October 5, 2023 at 5:35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AD4848">
      <w:rPr>
        <w:noProof/>
        <w:sz w:val="16"/>
      </w:rPr>
      <w:t>16</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D48" w:rsidRDefault="00EB3D48" w:rsidP="0083774D">
      <w:r>
        <w:separator/>
      </w:r>
    </w:p>
    <w:p w:rsidR="00EB3D48" w:rsidRDefault="00EB3D48"/>
    <w:p w:rsidR="00EB3D48" w:rsidRDefault="00EB3D48"/>
    <w:p w:rsidR="00EB3D48" w:rsidRDefault="00EB3D48" w:rsidP="006D09DA"/>
    <w:p w:rsidR="00EB3D48" w:rsidRDefault="00EB3D48" w:rsidP="00521590"/>
    <w:p w:rsidR="00EB3D48" w:rsidRDefault="00EB3D48"/>
    <w:p w:rsidR="00EB3D48" w:rsidRDefault="00EB3D48"/>
    <w:p w:rsidR="00EB3D48" w:rsidRDefault="00EB3D48"/>
    <w:p w:rsidR="00EB3D48" w:rsidRDefault="00EB3D48"/>
    <w:p w:rsidR="00EB3D48" w:rsidRDefault="00EB3D48"/>
    <w:p w:rsidR="00EB3D48" w:rsidRDefault="00EB3D48"/>
    <w:p w:rsidR="00EB3D48" w:rsidRDefault="00EB3D48"/>
  </w:footnote>
  <w:footnote w:type="continuationSeparator" w:id="0">
    <w:p w:rsidR="00EB3D48" w:rsidRDefault="00EB3D48" w:rsidP="0083774D">
      <w:r>
        <w:continuationSeparator/>
      </w:r>
    </w:p>
    <w:p w:rsidR="00EB3D48" w:rsidRDefault="00EB3D48"/>
    <w:p w:rsidR="00EB3D48" w:rsidRDefault="00EB3D48"/>
    <w:p w:rsidR="00EB3D48" w:rsidRDefault="00EB3D48" w:rsidP="006D09DA"/>
    <w:p w:rsidR="00EB3D48" w:rsidRDefault="00EB3D48" w:rsidP="00521590"/>
    <w:p w:rsidR="00EB3D48" w:rsidRDefault="00EB3D48"/>
    <w:p w:rsidR="00EB3D48" w:rsidRDefault="00EB3D48"/>
    <w:p w:rsidR="00EB3D48" w:rsidRDefault="00EB3D48"/>
    <w:p w:rsidR="00EB3D48" w:rsidRDefault="00EB3D48"/>
    <w:p w:rsidR="00EB3D48" w:rsidRDefault="00EB3D48"/>
    <w:p w:rsidR="00EB3D48" w:rsidRDefault="00EB3D48"/>
    <w:p w:rsidR="00EB3D48" w:rsidRDefault="00EB3D4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2737 - 2159</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2"/>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848"/>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3D48"/>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ABBB432E-8996-413F-9CB4-2C04B16EB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16</Pages>
  <Words>1504</Words>
  <Characters>8573</Characters>
  <Application>Microsoft Office Word</Application>
  <DocSecurity>0</DocSecurity>
  <Lines>71</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2023-10-05T11:36:00Z</dcterms:created>
  <dcterms:modified xsi:type="dcterms:W3CDTF">2023-10-05T11:36:00Z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